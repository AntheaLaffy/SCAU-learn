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4259" w:rsidRPr="002D039A" w:rsidRDefault="00654259" w:rsidP="00107B06">
      <w:pPr>
        <w:rPr>
          <w:b/>
        </w:rPr>
      </w:pPr>
      <w:r>
        <w:t xml:space="preserve">                    </w:t>
      </w:r>
      <w:r w:rsidRPr="002D039A">
        <w:rPr>
          <w:b/>
        </w:rPr>
        <w:t>Unit 5 When Work Is A Pleasure</w:t>
      </w:r>
    </w:p>
    <w:p w:rsidR="00654259" w:rsidRPr="00617952" w:rsidRDefault="00654259" w:rsidP="00107B06">
      <w:pPr>
        <w:rPr>
          <w:b/>
        </w:rPr>
      </w:pPr>
      <w:r w:rsidRPr="00617952">
        <w:rPr>
          <w:b/>
        </w:rPr>
        <w:t>Section A</w:t>
      </w:r>
    </w:p>
    <w:p w:rsidR="00654259" w:rsidRPr="00107B06" w:rsidRDefault="00654259" w:rsidP="00107B06">
      <w:pPr>
        <w:rPr>
          <w:color w:val="FF0000"/>
        </w:rPr>
      </w:pPr>
      <w:r w:rsidRPr="00107B06">
        <w:rPr>
          <w:color w:val="FF0000"/>
        </w:rPr>
        <w:t>Words in use</w:t>
      </w:r>
    </w:p>
    <w:p w:rsidR="00654259" w:rsidRPr="00107B06" w:rsidRDefault="00654259" w:rsidP="00107B06">
      <w:pPr>
        <w:rPr>
          <w:color w:val="FF0000"/>
        </w:rPr>
      </w:pPr>
      <w:r w:rsidRPr="00107B06">
        <w:rPr>
          <w:color w:val="FF0000"/>
        </w:rPr>
        <w:t>3</w:t>
      </w:r>
    </w:p>
    <w:p w:rsidR="00654259" w:rsidRDefault="00654259" w:rsidP="00107B06">
      <w:r>
        <w:t xml:space="preserve">1 gauged       2 dedicate     3 commonplace     4 suffice      5 revenue  </w:t>
      </w:r>
    </w:p>
    <w:p w:rsidR="00654259" w:rsidRDefault="00654259" w:rsidP="00107B06">
      <w:r>
        <w:t>6 simultaneous    7 incentive   8 prone          9 innovations  10 fostered</w:t>
      </w:r>
    </w:p>
    <w:p w:rsidR="00654259" w:rsidRPr="00107B06" w:rsidRDefault="00654259" w:rsidP="00107B06">
      <w:pPr>
        <w:rPr>
          <w:color w:val="FF0000"/>
        </w:rPr>
      </w:pPr>
      <w:r w:rsidRPr="00107B06">
        <w:rPr>
          <w:color w:val="FF0000"/>
        </w:rPr>
        <w:t>Word building</w:t>
      </w:r>
    </w:p>
    <w:p w:rsidR="00654259" w:rsidRPr="00107B06" w:rsidRDefault="00654259" w:rsidP="00107B06">
      <w:pPr>
        <w:rPr>
          <w:color w:val="FF0000"/>
        </w:rPr>
      </w:pPr>
      <w:r w:rsidRPr="00107B06">
        <w:rPr>
          <w:color w:val="FF0000"/>
        </w:rPr>
        <w:t>4</w:t>
      </w:r>
    </w:p>
    <w:p w:rsidR="00654259" w:rsidRDefault="00654259" w:rsidP="00107B06">
      <w:r>
        <w:t>Words learned    new words formed</w:t>
      </w:r>
    </w:p>
    <w:p w:rsidR="00654259" w:rsidRDefault="00654259" w:rsidP="00107B06">
      <w:r>
        <w:t>-ism</w:t>
      </w:r>
    </w:p>
    <w:p w:rsidR="00654259" w:rsidRDefault="00654259" w:rsidP="00107B06">
      <w:r>
        <w:t>real             realism</w:t>
      </w:r>
    </w:p>
    <w:p w:rsidR="00654259" w:rsidRDefault="00654259" w:rsidP="00107B06">
      <w:r>
        <w:t>imperial         imperialism</w:t>
      </w:r>
    </w:p>
    <w:p w:rsidR="00654259" w:rsidRDefault="00654259" w:rsidP="00107B06">
      <w:r>
        <w:t>commercial      commercialism</w:t>
      </w:r>
    </w:p>
    <w:p w:rsidR="00654259" w:rsidRDefault="00654259" w:rsidP="00107B06">
      <w:r>
        <w:t>human          humanism</w:t>
      </w:r>
    </w:p>
    <w:p w:rsidR="00654259" w:rsidRDefault="00654259" w:rsidP="00107B06">
      <w:r>
        <w:t>terror           terrorism</w:t>
      </w:r>
    </w:p>
    <w:p w:rsidR="00654259" w:rsidRDefault="00654259" w:rsidP="00107B06">
      <w:r>
        <w:t>-ment</w:t>
      </w:r>
    </w:p>
    <w:p w:rsidR="00654259" w:rsidRDefault="00654259" w:rsidP="00107B06">
      <w:r>
        <w:t>recruit          recruitment</w:t>
      </w:r>
    </w:p>
    <w:p w:rsidR="00654259" w:rsidRDefault="00654259" w:rsidP="00107B06">
      <w:r>
        <w:t>resent          resentment</w:t>
      </w:r>
    </w:p>
    <w:p w:rsidR="00654259" w:rsidRDefault="00654259" w:rsidP="00107B06">
      <w:r>
        <w:t>enroll          enrollment</w:t>
      </w:r>
    </w:p>
    <w:p w:rsidR="00654259" w:rsidRDefault="00654259" w:rsidP="00107B06">
      <w:r>
        <w:t>refresh         refreshment</w:t>
      </w:r>
    </w:p>
    <w:p w:rsidR="00654259" w:rsidRDefault="00654259" w:rsidP="00107B06">
      <w:r>
        <w:t>ship            shipment</w:t>
      </w:r>
    </w:p>
    <w:p w:rsidR="00654259" w:rsidRDefault="00654259" w:rsidP="00107B06">
      <w:r>
        <w:t>enforce         enforcement</w:t>
      </w:r>
    </w:p>
    <w:p w:rsidR="00654259" w:rsidRPr="00107B06" w:rsidRDefault="00654259" w:rsidP="00107B06">
      <w:pPr>
        <w:rPr>
          <w:color w:val="FF0000"/>
        </w:rPr>
      </w:pPr>
      <w:r w:rsidRPr="00107B06">
        <w:rPr>
          <w:color w:val="FF0000"/>
        </w:rPr>
        <w:t>5</w:t>
      </w:r>
    </w:p>
    <w:p w:rsidR="00654259" w:rsidRDefault="00654259" w:rsidP="00107B06">
      <w:r>
        <w:t>1 refreshment  2 shipment   3 enforcement   4 commercialism  5realism    6 recruitment    7 enrollment(s)     8 imperialism   9 resentment  10 terrorism      11 humanism</w:t>
      </w:r>
    </w:p>
    <w:p w:rsidR="00654259" w:rsidRPr="00617952" w:rsidRDefault="00654259" w:rsidP="00107B06">
      <w:pPr>
        <w:rPr>
          <w:color w:val="FF0000"/>
          <w:lang w:val="pt-BR"/>
        </w:rPr>
      </w:pPr>
      <w:r w:rsidRPr="00617952">
        <w:rPr>
          <w:color w:val="FF0000"/>
          <w:lang w:val="pt-BR"/>
        </w:rPr>
        <w:t>Banked cloze</w:t>
      </w:r>
    </w:p>
    <w:p w:rsidR="00654259" w:rsidRPr="00617952" w:rsidRDefault="00654259" w:rsidP="00107B06">
      <w:pPr>
        <w:rPr>
          <w:lang w:val="pt-BR"/>
        </w:rPr>
      </w:pPr>
      <w:r w:rsidRPr="00617952">
        <w:rPr>
          <w:color w:val="FF0000"/>
          <w:lang w:val="pt-BR"/>
        </w:rPr>
        <w:t>6</w:t>
      </w:r>
    </w:p>
    <w:p w:rsidR="00654259" w:rsidRPr="00617952" w:rsidRDefault="00654259" w:rsidP="00107B06">
      <w:pPr>
        <w:rPr>
          <w:lang w:val="pt-BR"/>
        </w:rPr>
      </w:pPr>
      <w:r w:rsidRPr="00617952">
        <w:rPr>
          <w:lang w:val="pt-BR"/>
        </w:rPr>
        <w:t>1</w:t>
      </w:r>
      <w:r>
        <w:rPr>
          <w:lang w:val="pt-BR"/>
        </w:rPr>
        <w:t xml:space="preserve"> </w:t>
      </w:r>
      <w:r w:rsidRPr="00617952">
        <w:rPr>
          <w:lang w:val="pt-BR"/>
        </w:rPr>
        <w:t xml:space="preserve">O 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F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True"/>
            <w:attr w:name="SourceValue" w:val="2"/>
            <w:attr w:name="UnitName" w:val="F"/>
          </w:smartTagPr>
          <w:r w:rsidRPr="00617952">
            <w:rPr>
              <w:lang w:val="pt-BR"/>
            </w:rPr>
            <w:t>2</w:t>
          </w:r>
          <w:r>
            <w:rPr>
              <w:lang w:val="pt-BR"/>
            </w:rPr>
            <w:t xml:space="preserve"> </w:t>
          </w:r>
        </w:smartTag>
        <w:r w:rsidRPr="00617952">
          <w:rPr>
            <w:lang w:val="pt-BR"/>
          </w:rPr>
          <w:t>F</w:t>
        </w:r>
      </w:smartTag>
      <w:r w:rsidRPr="00617952">
        <w:rPr>
          <w:lang w:val="pt-BR"/>
        </w:rPr>
        <w:t xml:space="preserve"> 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l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True"/>
            <w:attr w:name="SourceValue" w:val="3"/>
            <w:attr w:name="UnitName" w:val="l"/>
          </w:smartTagPr>
          <w:r w:rsidRPr="00617952">
            <w:rPr>
              <w:lang w:val="pt-BR"/>
            </w:rPr>
            <w:t>3</w:t>
          </w:r>
          <w:r>
            <w:rPr>
              <w:lang w:val="pt-BR"/>
            </w:rPr>
            <w:t xml:space="preserve"> </w:t>
          </w:r>
        </w:smartTag>
        <w:r w:rsidRPr="00617952">
          <w:rPr>
            <w:lang w:val="pt-BR"/>
          </w:rPr>
          <w:t>L</w:t>
        </w:r>
      </w:smartTag>
      <w:r w:rsidRPr="00617952">
        <w:rPr>
          <w:lang w:val="pt-BR"/>
        </w:rPr>
        <w:t xml:space="preserve"> 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C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True"/>
            <w:attr w:name="SourceValue" w:val="4"/>
            <w:attr w:name="UnitName" w:val="C"/>
          </w:smartTagPr>
          <w:r w:rsidRPr="00617952">
            <w:rPr>
              <w:lang w:val="pt-BR"/>
            </w:rPr>
            <w:t>4</w:t>
          </w:r>
          <w:r>
            <w:rPr>
              <w:lang w:val="pt-BR"/>
            </w:rPr>
            <w:t xml:space="preserve"> </w:t>
          </w:r>
        </w:smartTag>
        <w:r w:rsidRPr="00617952">
          <w:rPr>
            <w:lang w:val="pt-BR"/>
          </w:rPr>
          <w:t>C</w:t>
        </w:r>
      </w:smartTag>
      <w:r w:rsidRPr="00617952">
        <w:rPr>
          <w:lang w:val="pt-BR"/>
        </w:rPr>
        <w:t xml:space="preserve">  5</w:t>
      </w:r>
      <w:r>
        <w:rPr>
          <w:lang w:val="pt-BR"/>
        </w:rPr>
        <w:t xml:space="preserve"> </w:t>
      </w:r>
      <w:r w:rsidRPr="00617952">
        <w:rPr>
          <w:lang w:val="pt-BR"/>
        </w:rPr>
        <w:t>K</w:t>
      </w:r>
      <w:r>
        <w:rPr>
          <w:lang w:val="pt-BR"/>
        </w:rPr>
        <w:t xml:space="preserve">       </w:t>
      </w:r>
      <w:r w:rsidRPr="00617952">
        <w:rPr>
          <w:lang w:val="pt-BR"/>
        </w:rPr>
        <w:t>6</w:t>
      </w:r>
      <w:r>
        <w:rPr>
          <w:lang w:val="pt-BR"/>
        </w:rPr>
        <w:t xml:space="preserve"> </w:t>
      </w:r>
      <w:r w:rsidRPr="00617952">
        <w:rPr>
          <w:lang w:val="pt-BR"/>
        </w:rPr>
        <w:t xml:space="preserve"> H  7 I  8</w:t>
      </w:r>
      <w:r>
        <w:rPr>
          <w:lang w:val="pt-BR"/>
        </w:rPr>
        <w:t xml:space="preserve"> </w:t>
      </w:r>
      <w:r w:rsidRPr="00617952">
        <w:rPr>
          <w:lang w:val="pt-BR"/>
        </w:rPr>
        <w:t>N  9</w:t>
      </w:r>
      <w:r>
        <w:rPr>
          <w:lang w:val="pt-BR"/>
        </w:rPr>
        <w:t xml:space="preserve"> </w:t>
      </w:r>
      <w:r w:rsidRPr="00617952">
        <w:rPr>
          <w:lang w:val="pt-BR"/>
        </w:rPr>
        <w:t xml:space="preserve">E 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True"/>
            <w:attr w:name="SourceValue" w:val="10"/>
            <w:attr w:name="UnitName" w:val="m"/>
          </w:smartTagPr>
          <w:r w:rsidRPr="00617952">
            <w:rPr>
              <w:lang w:val="pt-BR"/>
            </w:rPr>
            <w:t>10</w:t>
          </w:r>
          <w:r>
            <w:rPr>
              <w:lang w:val="pt-BR"/>
            </w:rPr>
            <w:t xml:space="preserve"> </w:t>
          </w:r>
        </w:smartTag>
        <w:r w:rsidRPr="00617952">
          <w:rPr>
            <w:lang w:val="pt-BR"/>
          </w:rPr>
          <w:t>M</w:t>
        </w:r>
      </w:smartTag>
    </w:p>
    <w:p w:rsidR="00654259" w:rsidRPr="00107B06" w:rsidRDefault="00654259" w:rsidP="00107B06">
      <w:pPr>
        <w:rPr>
          <w:color w:val="FF0000"/>
        </w:rPr>
      </w:pPr>
      <w:r w:rsidRPr="00107B06">
        <w:rPr>
          <w:color w:val="FF0000"/>
        </w:rPr>
        <w:t>Expressions in use</w:t>
      </w:r>
    </w:p>
    <w:p w:rsidR="00654259" w:rsidRDefault="00654259" w:rsidP="00107B06">
      <w:r w:rsidRPr="00107B06">
        <w:rPr>
          <w:color w:val="FF0000"/>
        </w:rPr>
        <w:t>7</w:t>
      </w:r>
    </w:p>
    <w:p w:rsidR="00654259" w:rsidRDefault="00654259" w:rsidP="00107B06">
      <w:r>
        <w:t>1 correlate with   2 refrain from     3 count down     4 slaving away</w:t>
      </w:r>
    </w:p>
    <w:p w:rsidR="00654259" w:rsidRDefault="00654259" w:rsidP="00107B06">
      <w:r>
        <w:t>5 coincided with   6 contended with  7 be designated as  8 conformed to</w:t>
      </w:r>
    </w:p>
    <w:p w:rsidR="00654259" w:rsidRPr="00107B06" w:rsidRDefault="00654259" w:rsidP="00107B06">
      <w:pPr>
        <w:rPr>
          <w:color w:val="FF0000"/>
        </w:rPr>
      </w:pPr>
      <w:r w:rsidRPr="00107B06">
        <w:rPr>
          <w:color w:val="FF0000"/>
        </w:rPr>
        <w:t>Translation</w:t>
      </w:r>
    </w:p>
    <w:p w:rsidR="00654259" w:rsidRDefault="00654259" w:rsidP="00107B06">
      <w:pPr>
        <w:rPr>
          <w:color w:val="FF0000"/>
        </w:rPr>
      </w:pPr>
      <w:r w:rsidRPr="00107B06">
        <w:rPr>
          <w:color w:val="FF0000"/>
        </w:rPr>
        <w:t>9</w:t>
      </w:r>
    </w:p>
    <w:p w:rsidR="00654259" w:rsidRPr="006D6F9E" w:rsidRDefault="00654259" w:rsidP="00617952">
      <w:pPr>
        <w:ind w:firstLineChars="200" w:firstLine="31680"/>
        <w:rPr>
          <w:rFonts w:ascii="Times New Roman" w:hAnsi="Times New Roman"/>
        </w:rPr>
      </w:pPr>
      <w:r w:rsidRPr="006D6F9E">
        <w:rPr>
          <w:rFonts w:ascii="Times New Roman" w:hAnsi="Times New Roman" w:hint="eastAsia"/>
        </w:rPr>
        <w:t>英式下午茶的仪式可以迫溯到</w:t>
      </w:r>
      <w:r w:rsidRPr="006D6F9E">
        <w:rPr>
          <w:rFonts w:ascii="Times New Roman" w:hAnsi="Times New Roman"/>
        </w:rPr>
        <w:t>19</w:t>
      </w:r>
      <w:r w:rsidRPr="006D6F9E">
        <w:rPr>
          <w:rFonts w:ascii="Times New Roman" w:hAnsi="Times New Roman" w:hint="eastAsia"/>
        </w:rPr>
        <w:t>世纪</w:t>
      </w:r>
      <w:r w:rsidRPr="006D6F9E">
        <w:rPr>
          <w:rFonts w:ascii="Times New Roman" w:hAnsi="Times New Roman"/>
        </w:rPr>
        <w:t>40</w:t>
      </w:r>
      <w:r w:rsidRPr="006D6F9E">
        <w:rPr>
          <w:rFonts w:ascii="Times New Roman" w:hAnsi="Times New Roman" w:hint="eastAsia"/>
        </w:rPr>
        <w:t>年代，该传统是由之前英国的茶饮仪式和习惯发展而来的。茶最初在</w:t>
      </w:r>
      <w:r w:rsidRPr="006D6F9E">
        <w:rPr>
          <w:rFonts w:ascii="Times New Roman" w:hAnsi="Times New Roman"/>
        </w:rPr>
        <w:t>17</w:t>
      </w:r>
      <w:r w:rsidRPr="006D6F9E">
        <w:rPr>
          <w:rFonts w:ascii="Times New Roman" w:hAnsi="Times New Roman" w:hint="eastAsia"/>
        </w:rPr>
        <w:t>世纪</w:t>
      </w:r>
      <w:r w:rsidRPr="006D6F9E">
        <w:rPr>
          <w:rFonts w:ascii="Times New Roman" w:hAnsi="Times New Roman"/>
        </w:rPr>
        <w:t>50</w:t>
      </w:r>
      <w:r w:rsidRPr="006D6F9E">
        <w:rPr>
          <w:rFonts w:ascii="Times New Roman" w:hAnsi="Times New Roman" w:hint="eastAsia"/>
        </w:rPr>
        <w:t>年代晚期被引入英国，但由于价格昂贵，所以很长一段时间里，只有皇家和贵族才能享用。直到将近</w:t>
      </w:r>
      <w:r w:rsidRPr="006D6F9E">
        <w:rPr>
          <w:rFonts w:ascii="Times New Roman" w:hAnsi="Times New Roman"/>
        </w:rPr>
        <w:t>200</w:t>
      </w:r>
      <w:r w:rsidRPr="006D6F9E">
        <w:rPr>
          <w:rFonts w:ascii="Times New Roman" w:hAnsi="Times New Roman" w:hint="eastAsia"/>
        </w:rPr>
        <w:t>多年之后，英国人才养成吃下午茶的习惯。在当时，英国人一日两餐</w:t>
      </w:r>
      <w:r w:rsidRPr="006D6F9E">
        <w:rPr>
          <w:rFonts w:ascii="Times New Roman" w:hAnsi="Times New Roman"/>
        </w:rPr>
        <w:t xml:space="preserve">: </w:t>
      </w:r>
      <w:r w:rsidRPr="006D6F9E">
        <w:rPr>
          <w:rFonts w:ascii="Times New Roman" w:hAnsi="Times New Roman" w:hint="eastAsia"/>
        </w:rPr>
        <w:t>快接近中午时分的丰盛早餐和晚上八点左右的晚餐。据说第七代贝德福德公爵夫人安娜开创了下午茶的传统，以此来缓解晚餐前的饥饿感。她邀请朋友和她一起在下午四五点钟吃下午茶。下午茶中包括茶和一些点心，比如精致的蛋糕及三明治。这些小巧的美食用精美的瓷器盛装。下午茶很快就流行开来，现在已经成为优雅英国生活方式的一个象征。正如小说家亨利</w:t>
      </w:r>
      <w:r>
        <w:rPr>
          <w:rFonts w:ascii="Times New Roman" w:hAnsi="Times New Roman" w:hint="eastAsia"/>
        </w:rPr>
        <w:t>·</w:t>
      </w:r>
      <w:r w:rsidRPr="006D6F9E">
        <w:rPr>
          <w:rFonts w:ascii="Times New Roman" w:hAnsi="Times New Roman" w:hint="eastAsia"/>
        </w:rPr>
        <w:t>詹姆斯写道的那样</w:t>
      </w:r>
      <w:r w:rsidRPr="006D6F9E">
        <w:rPr>
          <w:rFonts w:ascii="Times New Roman" w:hAnsi="Times New Roman"/>
        </w:rPr>
        <w:t>:“</w:t>
      </w:r>
      <w:r w:rsidRPr="006D6F9E">
        <w:rPr>
          <w:rFonts w:ascii="Times New Roman" w:hAnsi="Times New Roman" w:hint="eastAsia"/>
        </w:rPr>
        <w:t>人生鲜有比全心全意享用下午茶这一仪式更惬意的时刻了。</w:t>
      </w:r>
      <w:r w:rsidRPr="006D6F9E">
        <w:rPr>
          <w:rFonts w:ascii="Times New Roman" w:hAnsi="Times New Roman"/>
        </w:rPr>
        <w:t>”</w:t>
      </w:r>
    </w:p>
    <w:p w:rsidR="00654259" w:rsidRPr="006D6F9E" w:rsidRDefault="00654259" w:rsidP="006D6F9E">
      <w:pPr>
        <w:rPr>
          <w:rFonts w:ascii="Times New Roman" w:hAnsi="Times New Roman"/>
          <w:color w:val="FF0000"/>
        </w:rPr>
      </w:pPr>
      <w:r w:rsidRPr="006D6F9E">
        <w:rPr>
          <w:rFonts w:ascii="Times New Roman" w:hAnsi="Times New Roman"/>
          <w:color w:val="FF0000"/>
        </w:rPr>
        <w:t>10</w:t>
      </w:r>
    </w:p>
    <w:p w:rsidR="00654259" w:rsidRPr="006D6F9E" w:rsidRDefault="00654259" w:rsidP="00C4258E">
      <w:pPr>
        <w:ind w:firstLineChars="200" w:firstLine="31680"/>
        <w:rPr>
          <w:rFonts w:ascii="Times New Roman" w:hAnsi="Times New Roman"/>
        </w:rPr>
      </w:pPr>
      <w:smartTag w:uri="urn:schemas-microsoft-com:office:smarttags" w:element="place">
        <w:smartTag w:uri="urn:schemas-microsoft-com:office:smarttags" w:element="country-region">
          <w:r w:rsidRPr="006D6F9E">
            <w:rPr>
              <w:rFonts w:ascii="Times New Roman" w:hAnsi="Times New Roman"/>
            </w:rPr>
            <w:t>China</w:t>
          </w:r>
        </w:smartTag>
      </w:smartTag>
      <w:r w:rsidRPr="006D6F9E">
        <w:rPr>
          <w:rFonts w:ascii="Times New Roman" w:hAnsi="Times New Roman"/>
        </w:rPr>
        <w:t xml:space="preserve"> is the hometown of tea and the birthplace of tea culture. Since ancient times, tea</w:t>
      </w:r>
      <w:r>
        <w:rPr>
          <w:rFonts w:ascii="Times New Roman" w:hAnsi="Times New Roman"/>
        </w:rPr>
        <w:t xml:space="preserve"> </w:t>
      </w:r>
      <w:r w:rsidRPr="006D6F9E">
        <w:rPr>
          <w:rFonts w:ascii="Times New Roman" w:hAnsi="Times New Roman"/>
        </w:rPr>
        <w:t xml:space="preserve">has been known as the "national drink" of </w:t>
      </w:r>
      <w:smartTag w:uri="urn:schemas-microsoft-com:office:smarttags" w:element="place">
        <w:smartTag w:uri="urn:schemas-microsoft-com:office:smarttags" w:element="country-region">
          <w:r w:rsidRPr="006D6F9E">
            <w:rPr>
              <w:rFonts w:ascii="Times New Roman" w:hAnsi="Times New Roman"/>
            </w:rPr>
            <w:t>China</w:t>
          </w:r>
        </w:smartTag>
      </w:smartTag>
      <w:r w:rsidRPr="006D6F9E">
        <w:rPr>
          <w:rFonts w:ascii="Times New Roman" w:hAnsi="Times New Roman"/>
        </w:rPr>
        <w:t xml:space="preserve">. In both the Chinese scholars' </w:t>
      </w:r>
      <w:r>
        <w:rPr>
          <w:rFonts w:ascii="Times New Roman" w:hAnsi="Times New Roman"/>
        </w:rPr>
        <w:t>s</w:t>
      </w:r>
      <w:r w:rsidRPr="006D6F9E">
        <w:rPr>
          <w:rFonts w:ascii="Times New Roman" w:hAnsi="Times New Roman"/>
        </w:rPr>
        <w:t>even</w:t>
      </w:r>
      <w:r>
        <w:rPr>
          <w:rFonts w:ascii="Times New Roman" w:hAnsi="Times New Roman"/>
        </w:rPr>
        <w:t xml:space="preserve"> </w:t>
      </w:r>
      <w:r w:rsidRPr="006D6F9E">
        <w:rPr>
          <w:rFonts w:ascii="Times New Roman" w:hAnsi="Times New Roman"/>
        </w:rPr>
        <w:t>daily necessities, namely music, chess, calligraphy, painting, poetry, wine and tea and</w:t>
      </w:r>
      <w:r>
        <w:rPr>
          <w:rFonts w:ascii="Times New Roman" w:hAnsi="Times New Roman"/>
        </w:rPr>
        <w:t xml:space="preserve"> </w:t>
      </w:r>
      <w:r w:rsidRPr="006D6F9E">
        <w:rPr>
          <w:rFonts w:ascii="Times New Roman" w:hAnsi="Times New Roman"/>
        </w:rPr>
        <w:t>common people's seven ones, namely firewood, rice, oil, salt, soy sauce, vinegar and</w:t>
      </w:r>
      <w:r>
        <w:rPr>
          <w:rFonts w:ascii="Times New Roman" w:hAnsi="Times New Roman"/>
        </w:rPr>
        <w:t xml:space="preserve"> tea, t</w:t>
      </w:r>
      <w:r w:rsidRPr="006D6F9E">
        <w:rPr>
          <w:rFonts w:ascii="Times New Roman" w:hAnsi="Times New Roman"/>
        </w:rPr>
        <w:t xml:space="preserve">ea is listed as one of the necessities. Meanwhile, </w:t>
      </w:r>
      <w:smartTag w:uri="urn:schemas-microsoft-com:office:smarttags" w:element="place">
        <w:smartTag w:uri="urn:schemas-microsoft-com:office:smarttags" w:element="country-region">
          <w:r w:rsidRPr="006D6F9E">
            <w:rPr>
              <w:rFonts w:ascii="Times New Roman" w:hAnsi="Times New Roman"/>
            </w:rPr>
            <w:t>China</w:t>
          </w:r>
        </w:smartTag>
      </w:smartTag>
      <w:r w:rsidRPr="006D6F9E">
        <w:rPr>
          <w:rFonts w:ascii="Times New Roman" w:hAnsi="Times New Roman"/>
        </w:rPr>
        <w:t xml:space="preserve"> is a country with ancient</w:t>
      </w:r>
      <w:r>
        <w:rPr>
          <w:rFonts w:ascii="Times New Roman" w:hAnsi="Times New Roman"/>
        </w:rPr>
        <w:t xml:space="preserve"> </w:t>
      </w:r>
      <w:r w:rsidRPr="006D6F9E">
        <w:rPr>
          <w:rFonts w:ascii="Times New Roman" w:hAnsi="Times New Roman"/>
        </w:rPr>
        <w:t>civilization and a land of courtesy. The practice of making and serving tea is essential</w:t>
      </w:r>
      <w:r>
        <w:rPr>
          <w:rFonts w:ascii="Times New Roman" w:hAnsi="Times New Roman"/>
        </w:rPr>
        <w:t xml:space="preserve"> </w:t>
      </w:r>
      <w:r w:rsidRPr="006D6F9E">
        <w:rPr>
          <w:rFonts w:ascii="Times New Roman" w:hAnsi="Times New Roman"/>
        </w:rPr>
        <w:t>whenever there are guests or friends. With the development of cultural</w:t>
      </w:r>
      <w:r>
        <w:rPr>
          <w:rFonts w:ascii="Times New Roman" w:hAnsi="Times New Roman"/>
        </w:rPr>
        <w:t xml:space="preserve"> </w:t>
      </w:r>
      <w:r w:rsidRPr="006D6F9E">
        <w:rPr>
          <w:rFonts w:ascii="Times New Roman" w:hAnsi="Times New Roman"/>
        </w:rPr>
        <w:t xml:space="preserve">exchange, commerce and trade between </w:t>
      </w:r>
      <w:smartTag w:uri="urn:schemas-microsoft-com:office:smarttags" w:element="place">
        <w:smartTag w:uri="urn:schemas-microsoft-com:office:smarttags" w:element="country-region">
          <w:r w:rsidRPr="006D6F9E">
            <w:rPr>
              <w:rFonts w:ascii="Times New Roman" w:hAnsi="Times New Roman"/>
            </w:rPr>
            <w:t>China</w:t>
          </w:r>
        </w:smartTag>
      </w:smartTag>
      <w:r w:rsidRPr="006D6F9E">
        <w:rPr>
          <w:rFonts w:ascii="Times New Roman" w:hAnsi="Times New Roman"/>
        </w:rPr>
        <w:t xml:space="preserve"> and other countries, Chinese tea and tea</w:t>
      </w:r>
      <w:r>
        <w:rPr>
          <w:rFonts w:ascii="Times New Roman" w:hAnsi="Times New Roman"/>
        </w:rPr>
        <w:t xml:space="preserve"> </w:t>
      </w:r>
      <w:r w:rsidRPr="006D6F9E">
        <w:rPr>
          <w:rFonts w:ascii="Times New Roman" w:hAnsi="Times New Roman"/>
        </w:rPr>
        <w:t>cultur</w:t>
      </w:r>
      <w:r>
        <w:rPr>
          <w:rFonts w:ascii="Times New Roman" w:hAnsi="Times New Roman"/>
        </w:rPr>
        <w:t>e</w:t>
      </w:r>
      <w:r w:rsidRPr="006D6F9E">
        <w:rPr>
          <w:rFonts w:ascii="Times New Roman" w:hAnsi="Times New Roman"/>
        </w:rPr>
        <w:t xml:space="preserve"> spread to the world. Today, a number of countries across the five continents</w:t>
      </w:r>
      <w:r>
        <w:rPr>
          <w:rFonts w:ascii="Times New Roman" w:hAnsi="Times New Roman"/>
        </w:rPr>
        <w:t xml:space="preserve"> </w:t>
      </w:r>
      <w:r w:rsidRPr="006D6F9E">
        <w:rPr>
          <w:rFonts w:ascii="Times New Roman" w:hAnsi="Times New Roman"/>
        </w:rPr>
        <w:t xml:space="preserve">grow tea plants, and many countries import tea from </w:t>
      </w:r>
      <w:smartTag w:uri="urn:schemas-microsoft-com:office:smarttags" w:element="place">
        <w:smartTag w:uri="urn:schemas-microsoft-com:office:smarttags" w:element="country-region">
          <w:r w:rsidRPr="006D6F9E">
            <w:rPr>
              <w:rFonts w:ascii="Times New Roman" w:hAnsi="Times New Roman"/>
            </w:rPr>
            <w:t>China</w:t>
          </w:r>
        </w:smartTag>
      </w:smartTag>
      <w:r w:rsidRPr="006D6F9E">
        <w:rPr>
          <w:rFonts w:ascii="Times New Roman" w:hAnsi="Times New Roman"/>
        </w:rPr>
        <w:t>. Chinese tea like Chinese</w:t>
      </w:r>
      <w:r>
        <w:rPr>
          <w:rFonts w:ascii="Times New Roman" w:hAnsi="Times New Roman"/>
        </w:rPr>
        <w:t xml:space="preserve"> </w:t>
      </w:r>
      <w:bookmarkStart w:id="0" w:name="_GoBack"/>
      <w:bookmarkEnd w:id="0"/>
      <w:r w:rsidRPr="006D6F9E">
        <w:rPr>
          <w:rFonts w:ascii="Times New Roman" w:hAnsi="Times New Roman"/>
        </w:rPr>
        <w:t xml:space="preserve">silk and </w:t>
      </w:r>
      <w:r>
        <w:rPr>
          <w:rFonts w:ascii="Times New Roman" w:hAnsi="Times New Roman"/>
        </w:rPr>
        <w:t>c</w:t>
      </w:r>
      <w:r w:rsidRPr="006D6F9E">
        <w:rPr>
          <w:rFonts w:ascii="Times New Roman" w:hAnsi="Times New Roman"/>
        </w:rPr>
        <w:t xml:space="preserve">hinaware </w:t>
      </w:r>
      <w:r>
        <w:rPr>
          <w:rFonts w:ascii="Times New Roman" w:hAnsi="Times New Roman"/>
        </w:rPr>
        <w:t xml:space="preserve">, </w:t>
      </w:r>
      <w:r w:rsidRPr="006D6F9E">
        <w:rPr>
          <w:rFonts w:ascii="Times New Roman" w:hAnsi="Times New Roman"/>
        </w:rPr>
        <w:t xml:space="preserve">has become synonymous with </w:t>
      </w:r>
      <w:smartTag w:uri="urn:schemas-microsoft-com:office:smarttags" w:element="place">
        <w:smartTag w:uri="urn:schemas-microsoft-com:office:smarttags" w:element="country-region">
          <w:r w:rsidRPr="006D6F9E">
            <w:rPr>
              <w:rFonts w:ascii="Times New Roman" w:hAnsi="Times New Roman"/>
            </w:rPr>
            <w:t>China</w:t>
          </w:r>
        </w:smartTag>
      </w:smartTag>
      <w:r w:rsidRPr="006D6F9E">
        <w:rPr>
          <w:rFonts w:ascii="Times New Roman" w:hAnsi="Times New Roman"/>
        </w:rPr>
        <w:t xml:space="preserve"> in the world.</w:t>
      </w:r>
    </w:p>
    <w:p w:rsidR="00654259" w:rsidRDefault="00654259" w:rsidP="00107B06">
      <w:pPr>
        <w:rPr>
          <w:b/>
        </w:rPr>
      </w:pPr>
    </w:p>
    <w:p w:rsidR="00654259" w:rsidRDefault="00654259" w:rsidP="00107B06">
      <w:pPr>
        <w:rPr>
          <w:b/>
        </w:rPr>
      </w:pPr>
    </w:p>
    <w:p w:rsidR="00654259" w:rsidRPr="00617952" w:rsidRDefault="00654259" w:rsidP="00107B06">
      <w:pPr>
        <w:rPr>
          <w:b/>
        </w:rPr>
      </w:pPr>
      <w:r w:rsidRPr="00617952">
        <w:rPr>
          <w:b/>
        </w:rPr>
        <w:t>S</w:t>
      </w:r>
      <w:r>
        <w:rPr>
          <w:b/>
        </w:rPr>
        <w:t>ection</w:t>
      </w:r>
      <w:r w:rsidRPr="00617952">
        <w:rPr>
          <w:b/>
        </w:rPr>
        <w:t xml:space="preserve"> B</w:t>
      </w:r>
    </w:p>
    <w:p w:rsidR="00654259" w:rsidRDefault="00654259" w:rsidP="00107B06">
      <w:pPr>
        <w:rPr>
          <w:color w:val="FF0000"/>
        </w:rPr>
      </w:pPr>
      <w:r>
        <w:rPr>
          <w:color w:val="FF0000"/>
        </w:rPr>
        <w:t xml:space="preserve">1 </w:t>
      </w:r>
    </w:p>
    <w:p w:rsidR="00654259" w:rsidRDefault="00654259" w:rsidP="00107B06">
      <w:r w:rsidRPr="0024798F">
        <w:t>1 because</w:t>
      </w:r>
      <w:r>
        <w:t>(cause and effect)     for(cause and effect)</w:t>
      </w:r>
    </w:p>
    <w:p w:rsidR="00654259" w:rsidRPr="0024798F" w:rsidRDefault="00654259" w:rsidP="00107B06">
      <w:r>
        <w:t>2 Thereafter(time order)   At first(sequence)   Then(sequence)</w:t>
      </w:r>
    </w:p>
    <w:p w:rsidR="00654259" w:rsidRDefault="00654259" w:rsidP="00107B06">
      <w:r w:rsidRPr="006D6F9E">
        <w:rPr>
          <w:color w:val="FF0000"/>
        </w:rPr>
        <w:t>2</w:t>
      </w:r>
    </w:p>
    <w:p w:rsidR="00654259" w:rsidRDefault="00654259" w:rsidP="00107B06"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C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True"/>
            <w:attr w:name="SourceValue" w:val="1"/>
            <w:attr w:name="UnitName" w:val="C"/>
          </w:smartTagPr>
          <w:r>
            <w:t xml:space="preserve">1 </w:t>
          </w:r>
        </w:smartTag>
        <w:r>
          <w:t>C</w:t>
        </w:r>
      </w:smartTag>
      <w:r>
        <w:t xml:space="preserve">  2 B  3 D 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a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True"/>
            <w:attr w:name="SourceValue" w:val="4"/>
            <w:attr w:name="UnitName" w:val="a"/>
          </w:smartTagPr>
          <w:r>
            <w:t xml:space="preserve">4 </w:t>
          </w:r>
        </w:smartTag>
        <w:r>
          <w:t>A</w:t>
        </w:r>
      </w:smartTag>
      <w:r>
        <w:t xml:space="preserve">  5 B  6 D  7 B 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a"/>
        </w:smartTagPr>
        <w:r>
          <w:t xml:space="preserve">8 </w:t>
        </w:r>
      </w:smartTag>
      <w:r>
        <w:t>A</w:t>
      </w:r>
    </w:p>
    <w:p w:rsidR="00654259" w:rsidRDefault="00654259" w:rsidP="00107B06">
      <w:pPr>
        <w:rPr>
          <w:color w:val="FF0000"/>
        </w:rPr>
      </w:pPr>
      <w:r>
        <w:rPr>
          <w:color w:val="FF0000"/>
        </w:rPr>
        <w:t>3 (Open)</w:t>
      </w:r>
    </w:p>
    <w:p w:rsidR="00654259" w:rsidRPr="006D6F9E" w:rsidRDefault="00654259" w:rsidP="00107B06">
      <w:pPr>
        <w:rPr>
          <w:color w:val="FF0000"/>
        </w:rPr>
      </w:pPr>
      <w:r w:rsidRPr="006D6F9E">
        <w:rPr>
          <w:color w:val="FF0000"/>
        </w:rPr>
        <w:t>Words in use</w:t>
      </w:r>
    </w:p>
    <w:p w:rsidR="00654259" w:rsidRPr="006D6F9E" w:rsidRDefault="00654259" w:rsidP="00107B06">
      <w:pPr>
        <w:rPr>
          <w:color w:val="FF0000"/>
        </w:rPr>
      </w:pPr>
      <w:r w:rsidRPr="006D6F9E">
        <w:rPr>
          <w:color w:val="FF0000"/>
        </w:rPr>
        <w:t>4</w:t>
      </w:r>
    </w:p>
    <w:p w:rsidR="00654259" w:rsidRDefault="00654259" w:rsidP="00107B06">
      <w:r>
        <w:t xml:space="preserve">1 rash    2 specialty   3 ponder   4 utilize   5 pierce </w:t>
      </w:r>
    </w:p>
    <w:p w:rsidR="00654259" w:rsidRDefault="00654259" w:rsidP="00107B06">
      <w:r>
        <w:t>6 bias    7 ensure     8 impart   9 infectious  10 hospitality</w:t>
      </w:r>
    </w:p>
    <w:p w:rsidR="00654259" w:rsidRPr="006D6F9E" w:rsidRDefault="00654259" w:rsidP="00107B06">
      <w:pPr>
        <w:rPr>
          <w:color w:val="FF0000"/>
        </w:rPr>
      </w:pPr>
      <w:r w:rsidRPr="006D6F9E">
        <w:rPr>
          <w:color w:val="FF0000"/>
        </w:rPr>
        <w:t>Expressions in use</w:t>
      </w:r>
    </w:p>
    <w:p w:rsidR="00654259" w:rsidRPr="006D6F9E" w:rsidRDefault="00654259" w:rsidP="00107B06">
      <w:pPr>
        <w:rPr>
          <w:color w:val="FF0000"/>
        </w:rPr>
      </w:pPr>
      <w:r w:rsidRPr="006D6F9E">
        <w:rPr>
          <w:color w:val="FF0000"/>
        </w:rPr>
        <w:t>5</w:t>
      </w:r>
    </w:p>
    <w:p w:rsidR="00654259" w:rsidRDefault="00654259" w:rsidP="00107B06">
      <w:r>
        <w:t xml:space="preserve">l out  2 on  3 away  4 to    5 to 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a"/>
        </w:smartTagPr>
        <w:r>
          <w:t>6 in</w:t>
        </w:r>
      </w:smartTag>
      <w:r>
        <w:t xml:space="preserve">  7 away  8 up</w:t>
      </w:r>
    </w:p>
    <w:p w:rsidR="00654259" w:rsidRPr="006D6F9E" w:rsidRDefault="00654259" w:rsidP="00107B06">
      <w:pPr>
        <w:rPr>
          <w:color w:val="FF0000"/>
        </w:rPr>
      </w:pPr>
      <w:r w:rsidRPr="006D6F9E">
        <w:rPr>
          <w:color w:val="FF0000"/>
        </w:rPr>
        <w:t>Sentence structure</w:t>
      </w:r>
    </w:p>
    <w:p w:rsidR="00654259" w:rsidRDefault="00654259" w:rsidP="00107B06">
      <w:pPr>
        <w:rPr>
          <w:color w:val="FF0000"/>
        </w:rPr>
      </w:pPr>
      <w:r>
        <w:rPr>
          <w:color w:val="FF0000"/>
        </w:rPr>
        <w:t>6</w:t>
      </w:r>
    </w:p>
    <w:p w:rsidR="00654259" w:rsidRPr="006D6F9E" w:rsidRDefault="00654259" w:rsidP="006D6F9E">
      <w:r>
        <w:t xml:space="preserve">1 </w:t>
      </w:r>
      <w:r w:rsidRPr="006D6F9E">
        <w:t>Although I am already very tall,</w:t>
      </w:r>
      <w:r>
        <w:t xml:space="preserve"> I wear high heels all</w:t>
      </w:r>
      <w:r w:rsidRPr="006D6F9E">
        <w:t xml:space="preserve"> of t</w:t>
      </w:r>
      <w:r>
        <w:t>h</w:t>
      </w:r>
      <w:r w:rsidRPr="006D6F9E">
        <w:t>e time, be it day or night.</w:t>
      </w:r>
    </w:p>
    <w:p w:rsidR="00654259" w:rsidRPr="006D6F9E" w:rsidRDefault="00654259" w:rsidP="006D6F9E"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a"/>
        </w:smartTagPr>
        <w:r>
          <w:t>2 A</w:t>
        </w:r>
      </w:smartTag>
      <w:r>
        <w:t xml:space="preserve"> lower e</w:t>
      </w:r>
      <w:r w:rsidRPr="006D6F9E">
        <w:t>uro will actually help</w:t>
      </w:r>
      <w:r>
        <w:t xml:space="preserve"> European exports become more affordable </w:t>
      </w:r>
      <w:r w:rsidRPr="006D6F9E">
        <w:t>and more</w:t>
      </w:r>
    </w:p>
    <w:p w:rsidR="00654259" w:rsidRPr="006D6F9E" w:rsidRDefault="00654259" w:rsidP="006D6F9E">
      <w:r w:rsidRPr="006D6F9E">
        <w:t>competitive around the world,</w:t>
      </w:r>
      <w:r>
        <w:t xml:space="preserve"> </w:t>
      </w:r>
      <w:r w:rsidRPr="006D6F9E">
        <w:t>be they German automobiles or Italian leathers.</w:t>
      </w:r>
    </w:p>
    <w:p w:rsidR="00654259" w:rsidRPr="006D6F9E" w:rsidRDefault="00654259" w:rsidP="006D6F9E">
      <w:r w:rsidRPr="006D6F9E">
        <w:t>3 Every time there is a major news event, be it a natural disaster or a historic</w:t>
      </w:r>
    </w:p>
    <w:p w:rsidR="00654259" w:rsidRPr="006D6F9E" w:rsidRDefault="00654259" w:rsidP="006D6F9E">
      <w:r w:rsidRPr="006D6F9E">
        <w:t>moment,</w:t>
      </w:r>
      <w:r>
        <w:t xml:space="preserve"> we </w:t>
      </w:r>
      <w:r w:rsidRPr="006D6F9E">
        <w:t>take it for granted that there will be pictures and videos.</w:t>
      </w:r>
    </w:p>
    <w:p w:rsidR="00654259" w:rsidRPr="006D6F9E" w:rsidRDefault="00654259" w:rsidP="006D6F9E">
      <w:pPr>
        <w:rPr>
          <w:color w:val="FF0000"/>
        </w:rPr>
      </w:pPr>
      <w:r w:rsidRPr="006D6F9E">
        <w:rPr>
          <w:color w:val="FF0000"/>
        </w:rPr>
        <w:t>7</w:t>
      </w:r>
    </w:p>
    <w:p w:rsidR="00654259" w:rsidRPr="006D6F9E" w:rsidRDefault="00654259" w:rsidP="006D6F9E">
      <w:r w:rsidRPr="006D6F9E">
        <w:t>1 find himself eating foods he never heard of before</w:t>
      </w:r>
    </w:p>
    <w:p w:rsidR="00654259" w:rsidRPr="006D6F9E" w:rsidRDefault="00654259" w:rsidP="006D6F9E">
      <w:r w:rsidRPr="006D6F9E">
        <w:t>2 found herself faced with a math test</w:t>
      </w:r>
    </w:p>
    <w:p w:rsidR="00654259" w:rsidRPr="006D6F9E" w:rsidRDefault="00654259" w:rsidP="006D6F9E">
      <w:r w:rsidRPr="006D6F9E">
        <w:t>3 found herself standing in front of Tom's company</w:t>
      </w:r>
    </w:p>
    <w:p w:rsidR="00654259" w:rsidRPr="006D6F9E" w:rsidRDefault="00654259" w:rsidP="006D6F9E">
      <w:pPr>
        <w:rPr>
          <w:color w:val="FF0000"/>
        </w:rPr>
      </w:pPr>
      <w:r w:rsidRPr="006D6F9E">
        <w:rPr>
          <w:color w:val="FF0000"/>
        </w:rPr>
        <w:t>Collocation</w:t>
      </w:r>
    </w:p>
    <w:p w:rsidR="00654259" w:rsidRPr="006D6F9E" w:rsidRDefault="00654259" w:rsidP="006D6F9E">
      <w:r w:rsidRPr="006D6F9E">
        <w:rPr>
          <w:color w:val="FF0000"/>
        </w:rPr>
        <w:t>Warm-up</w:t>
      </w:r>
    </w:p>
    <w:p w:rsidR="00654259" w:rsidRDefault="00654259" w:rsidP="006D6F9E">
      <w:r>
        <w:t>1 pride</w:t>
      </w:r>
      <w:r w:rsidRPr="006D6F9E">
        <w:t xml:space="preserve">ful </w:t>
      </w:r>
      <w:r>
        <w:t xml:space="preserve">  </w:t>
      </w:r>
      <w:r w:rsidRPr="006D6F9E">
        <w:t xml:space="preserve">2 high </w:t>
      </w:r>
      <w:r>
        <w:t xml:space="preserve">  </w:t>
      </w:r>
      <w:r w:rsidRPr="006D6F9E">
        <w:t xml:space="preserve">3 special </w:t>
      </w:r>
      <w:r>
        <w:t xml:space="preserve">  </w:t>
      </w:r>
      <w:r w:rsidRPr="006D6F9E">
        <w:t>4 trivial</w:t>
      </w:r>
      <w:r>
        <w:t xml:space="preserve">   </w:t>
      </w:r>
      <w:r w:rsidRPr="006D6F9E">
        <w:t xml:space="preserve">5 sole </w:t>
      </w:r>
    </w:p>
    <w:p w:rsidR="00654259" w:rsidRPr="006D6F9E" w:rsidRDefault="00654259" w:rsidP="006D6F9E">
      <w:r w:rsidRPr="006D6F9E">
        <w:t xml:space="preserve">6 friendly </w:t>
      </w:r>
      <w:r>
        <w:t xml:space="preserve">  </w:t>
      </w:r>
      <w:r w:rsidRPr="006D6F9E">
        <w:t xml:space="preserve">7 cheerful </w:t>
      </w:r>
      <w:r>
        <w:t xml:space="preserve">   </w:t>
      </w:r>
      <w:r w:rsidRPr="006D6F9E">
        <w:t xml:space="preserve">8 instant </w:t>
      </w:r>
      <w:r>
        <w:t xml:space="preserve">   </w:t>
      </w:r>
      <w:r w:rsidRPr="006D6F9E">
        <w:t>9 charitable</w:t>
      </w:r>
    </w:p>
    <w:p w:rsidR="00654259" w:rsidRPr="006D6F9E" w:rsidRDefault="00654259" w:rsidP="006D6F9E">
      <w:pPr>
        <w:rPr>
          <w:color w:val="FF0000"/>
        </w:rPr>
      </w:pPr>
      <w:r w:rsidRPr="006D6F9E">
        <w:rPr>
          <w:color w:val="FF0000"/>
        </w:rPr>
        <w:t>8</w:t>
      </w:r>
    </w:p>
    <w:p w:rsidR="00654259" w:rsidRDefault="00654259" w:rsidP="006D6F9E">
      <w:r w:rsidRPr="006D6F9E">
        <w:t xml:space="preserve">1 unhappy </w:t>
      </w:r>
      <w:r>
        <w:t xml:space="preserve">  </w:t>
      </w:r>
      <w:r w:rsidRPr="006D6F9E">
        <w:t>2 personally</w:t>
      </w:r>
      <w:r>
        <w:t xml:space="preserve">  </w:t>
      </w:r>
      <w:r w:rsidRPr="006D6F9E">
        <w:t xml:space="preserve"> 3 optimum </w:t>
      </w:r>
      <w:r>
        <w:t xml:space="preserve">  </w:t>
      </w:r>
      <w:r w:rsidRPr="006D6F9E">
        <w:t>4 truly</w:t>
      </w:r>
      <w:r>
        <w:t xml:space="preserve">    </w:t>
      </w:r>
      <w:r w:rsidRPr="006D6F9E">
        <w:t xml:space="preserve">5 monetary </w:t>
      </w:r>
      <w:r>
        <w:t xml:space="preserve">   </w:t>
      </w:r>
      <w:r w:rsidRPr="006D6F9E">
        <w:t xml:space="preserve">6 sole  </w:t>
      </w:r>
    </w:p>
    <w:p w:rsidR="00654259" w:rsidRPr="006D6F9E" w:rsidRDefault="00654259" w:rsidP="006D6F9E">
      <w:r w:rsidRPr="006D6F9E">
        <w:t xml:space="preserve">7 personal </w:t>
      </w:r>
      <w:r>
        <w:t xml:space="preserve">  </w:t>
      </w:r>
      <w:r w:rsidRPr="006D6F9E">
        <w:t>8 trivial</w:t>
      </w:r>
      <w:r>
        <w:t xml:space="preserve">       </w:t>
      </w:r>
      <w:r w:rsidRPr="006D6F9E">
        <w:t xml:space="preserve">9 special </w:t>
      </w:r>
      <w:r>
        <w:t xml:space="preserve">   </w:t>
      </w:r>
      <w:r w:rsidRPr="006D6F9E">
        <w:t xml:space="preserve"> 10 high   11 friendly </w:t>
      </w:r>
      <w:r>
        <w:t xml:space="preserve">  </w:t>
      </w:r>
      <w:r w:rsidRPr="006D6F9E">
        <w:t>12 cheerful</w:t>
      </w:r>
    </w:p>
    <w:sectPr w:rsidR="00654259" w:rsidRPr="006D6F9E" w:rsidSect="004514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07B06"/>
    <w:rsid w:val="00007AA3"/>
    <w:rsid w:val="00107B06"/>
    <w:rsid w:val="0024798F"/>
    <w:rsid w:val="002D039A"/>
    <w:rsid w:val="004514AC"/>
    <w:rsid w:val="004D348E"/>
    <w:rsid w:val="005E6065"/>
    <w:rsid w:val="00617952"/>
    <w:rsid w:val="00654259"/>
    <w:rsid w:val="006D6F9E"/>
    <w:rsid w:val="0070169C"/>
    <w:rsid w:val="00C4258E"/>
    <w:rsid w:val="00D320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hmetcnv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4AC"/>
    <w:pPr>
      <w:widowControl w:val="0"/>
      <w:jc w:val="both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47</TotalTime>
  <Pages>2</Pages>
  <Words>522</Words>
  <Characters>2981</Characters>
  <Application>Microsoft Office Outlook</Application>
  <DocSecurity>0</DocSecurity>
  <Lines>0</Lines>
  <Paragraphs>0</Paragraphs>
  <ScaleCrop>false</ScaleCrop>
  <Company>微软中国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nxf</dc:creator>
  <cp:keywords/>
  <dc:description/>
  <cp:lastModifiedBy>a</cp:lastModifiedBy>
  <cp:revision>5</cp:revision>
  <dcterms:created xsi:type="dcterms:W3CDTF">2016-11-01T05:15:00Z</dcterms:created>
  <dcterms:modified xsi:type="dcterms:W3CDTF">2016-11-08T13:13:00Z</dcterms:modified>
</cp:coreProperties>
</file>