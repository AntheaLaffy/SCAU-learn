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0D0A" w:rsidRPr="002D039A" w:rsidRDefault="004F0D0A" w:rsidP="00107B06">
      <w:pPr>
        <w:rPr>
          <w:b/>
        </w:rPr>
      </w:pPr>
      <w:r>
        <w:t xml:space="preserve">                    </w:t>
      </w:r>
      <w:r w:rsidRPr="002D039A">
        <w:rPr>
          <w:b/>
        </w:rPr>
        <w:t xml:space="preserve">Unit </w:t>
      </w:r>
      <w:r>
        <w:rPr>
          <w:b/>
        </w:rPr>
        <w:t>8</w:t>
      </w:r>
      <w:r w:rsidRPr="002D039A">
        <w:rPr>
          <w:b/>
        </w:rPr>
        <w:t xml:space="preserve"> </w:t>
      </w:r>
      <w:r>
        <w:rPr>
          <w:b/>
        </w:rPr>
        <w:t>The art of parenting</w:t>
      </w:r>
    </w:p>
    <w:p w:rsidR="004F0D0A" w:rsidRPr="00617952" w:rsidRDefault="004F0D0A" w:rsidP="00107B06">
      <w:pPr>
        <w:rPr>
          <w:b/>
        </w:rPr>
      </w:pPr>
      <w:r w:rsidRPr="00617952">
        <w:rPr>
          <w:b/>
        </w:rPr>
        <w:t>Section A</w:t>
      </w:r>
    </w:p>
    <w:p w:rsidR="004F0D0A" w:rsidRPr="00107B06" w:rsidRDefault="004F0D0A" w:rsidP="00107B06">
      <w:pPr>
        <w:rPr>
          <w:color w:val="FF0000"/>
        </w:rPr>
      </w:pPr>
      <w:r w:rsidRPr="00107B06">
        <w:rPr>
          <w:color w:val="FF0000"/>
        </w:rPr>
        <w:t>Words in use</w:t>
      </w:r>
    </w:p>
    <w:p w:rsidR="004F0D0A" w:rsidRPr="00107B06" w:rsidRDefault="004F0D0A" w:rsidP="00107B06">
      <w:pPr>
        <w:rPr>
          <w:color w:val="FF0000"/>
        </w:rPr>
      </w:pPr>
      <w:r w:rsidRPr="00107B06">
        <w:rPr>
          <w:color w:val="FF0000"/>
        </w:rPr>
        <w:t>3</w:t>
      </w:r>
    </w:p>
    <w:p w:rsidR="004F0D0A" w:rsidRDefault="004F0D0A" w:rsidP="00107B06">
      <w:r>
        <w:t>1 indignation      2 provocative      3 militant        4 overlap       5 conferring</w:t>
      </w:r>
    </w:p>
    <w:p w:rsidR="004F0D0A" w:rsidRDefault="004F0D0A" w:rsidP="00107B06">
      <w:r>
        <w:t>6 defiance        7 hesitant         8 milestone      9 cradled       10 preaching</w:t>
      </w:r>
    </w:p>
    <w:p w:rsidR="004F0D0A" w:rsidRPr="00107B06" w:rsidRDefault="004F0D0A" w:rsidP="00107B06">
      <w:pPr>
        <w:rPr>
          <w:color w:val="FF0000"/>
        </w:rPr>
      </w:pPr>
      <w:r w:rsidRPr="00107B06">
        <w:rPr>
          <w:color w:val="FF0000"/>
        </w:rPr>
        <w:t>Word building</w:t>
      </w:r>
    </w:p>
    <w:p w:rsidR="004F0D0A" w:rsidRPr="00107B06" w:rsidRDefault="004F0D0A" w:rsidP="00107B06">
      <w:pPr>
        <w:rPr>
          <w:color w:val="FF0000"/>
        </w:rPr>
      </w:pPr>
      <w:r w:rsidRPr="00107B06">
        <w:rPr>
          <w:color w:val="FF0000"/>
        </w:rPr>
        <w:t>4</w:t>
      </w:r>
    </w:p>
    <w:p w:rsidR="004F0D0A" w:rsidRDefault="004F0D0A" w:rsidP="00107B06">
      <w:r>
        <w:t>Words learned    new words formed</w:t>
      </w:r>
    </w:p>
    <w:p w:rsidR="004F0D0A" w:rsidRPr="004F5DBB" w:rsidRDefault="004F0D0A" w:rsidP="00107B06">
      <w:pPr>
        <w:rPr>
          <w:i/>
        </w:rPr>
      </w:pPr>
      <w:r w:rsidRPr="004F5DBB">
        <w:rPr>
          <w:i/>
        </w:rPr>
        <w:t>-</w:t>
      </w:r>
      <w:r>
        <w:rPr>
          <w:i/>
        </w:rPr>
        <w:t>hood</w:t>
      </w:r>
    </w:p>
    <w:p w:rsidR="004F0D0A" w:rsidRDefault="004F0D0A" w:rsidP="00107B06">
      <w:r>
        <w:t>man             manhood</w:t>
      </w:r>
    </w:p>
    <w:p w:rsidR="004F0D0A" w:rsidRDefault="004F0D0A" w:rsidP="00107B06">
      <w:r>
        <w:t>mother           motherhood</w:t>
      </w:r>
    </w:p>
    <w:p w:rsidR="004F0D0A" w:rsidRDefault="004F0D0A" w:rsidP="00107B06">
      <w:r>
        <w:t>-</w:t>
      </w:r>
      <w:r>
        <w:rPr>
          <w:i/>
        </w:rPr>
        <w:t>ion</w:t>
      </w:r>
    </w:p>
    <w:p w:rsidR="004F0D0A" w:rsidRDefault="004F0D0A" w:rsidP="00107B06">
      <w:r>
        <w:t>calculate           calculation</w:t>
      </w:r>
    </w:p>
    <w:p w:rsidR="004F0D0A" w:rsidRDefault="004F0D0A" w:rsidP="00107B06">
      <w:r>
        <w:t>complicate         complication</w:t>
      </w:r>
    </w:p>
    <w:p w:rsidR="004F0D0A" w:rsidRDefault="004F0D0A" w:rsidP="00107B06">
      <w:r>
        <w:t>imitate            imitation</w:t>
      </w:r>
    </w:p>
    <w:p w:rsidR="004F0D0A" w:rsidRDefault="004F0D0A" w:rsidP="00107B06">
      <w:r>
        <w:t>assassinate         assassination</w:t>
      </w:r>
    </w:p>
    <w:p w:rsidR="004F0D0A" w:rsidRDefault="004F0D0A" w:rsidP="00107B06">
      <w:r>
        <w:t>circulate           circulation</w:t>
      </w:r>
    </w:p>
    <w:p w:rsidR="004F0D0A" w:rsidRDefault="004F0D0A" w:rsidP="00107B06">
      <w:r>
        <w:t>accommodation     accommodate</w:t>
      </w:r>
    </w:p>
    <w:p w:rsidR="004F0D0A" w:rsidRDefault="004F0D0A" w:rsidP="00107B06">
      <w:r>
        <w:t>accuse            accusation</w:t>
      </w:r>
    </w:p>
    <w:p w:rsidR="004F0D0A" w:rsidRDefault="004F0D0A" w:rsidP="00107B06">
      <w:r>
        <w:t>defect             defection</w:t>
      </w:r>
    </w:p>
    <w:p w:rsidR="004F0D0A" w:rsidRDefault="004F0D0A" w:rsidP="00107B06">
      <w:r>
        <w:t>exhaust           exhaustion</w:t>
      </w:r>
    </w:p>
    <w:p w:rsidR="004F0D0A" w:rsidRPr="00107B06" w:rsidRDefault="004F0D0A" w:rsidP="00107B06">
      <w:pPr>
        <w:rPr>
          <w:color w:val="FF0000"/>
        </w:rPr>
      </w:pPr>
      <w:r w:rsidRPr="00107B06">
        <w:rPr>
          <w:color w:val="FF0000"/>
        </w:rPr>
        <w:t>5</w:t>
      </w:r>
    </w:p>
    <w:p w:rsidR="004F0D0A" w:rsidRDefault="004F0D0A" w:rsidP="00107B06">
      <w:r>
        <w:t>1 circulation  2 accusation   3 accommodate   4 defection  5 manhood    6 imitation     7 complication    8 exhaustion     9 assassination    10 calculations   11 motherhood</w:t>
      </w:r>
    </w:p>
    <w:p w:rsidR="004F0D0A" w:rsidRPr="00617952" w:rsidRDefault="004F0D0A" w:rsidP="00107B06">
      <w:pPr>
        <w:rPr>
          <w:color w:val="FF0000"/>
          <w:lang w:val="pt-BR"/>
        </w:rPr>
      </w:pPr>
      <w:r w:rsidRPr="00617952">
        <w:rPr>
          <w:color w:val="FF0000"/>
          <w:lang w:val="pt-BR"/>
        </w:rPr>
        <w:t>Banked cloze</w:t>
      </w:r>
    </w:p>
    <w:p w:rsidR="004F0D0A" w:rsidRPr="00617952" w:rsidRDefault="004F0D0A" w:rsidP="00107B06">
      <w:pPr>
        <w:rPr>
          <w:lang w:val="pt-BR"/>
        </w:rPr>
      </w:pPr>
      <w:r w:rsidRPr="00617952">
        <w:rPr>
          <w:color w:val="FF0000"/>
          <w:lang w:val="pt-BR"/>
        </w:rPr>
        <w:t>6</w:t>
      </w:r>
    </w:p>
    <w:p w:rsidR="004F0D0A" w:rsidRPr="00617952" w:rsidRDefault="004F0D0A" w:rsidP="00107B06">
      <w:pPr>
        <w:rPr>
          <w:lang w:val="pt-BR"/>
        </w:rPr>
      </w:pPr>
      <w:r w:rsidRPr="00617952">
        <w:rPr>
          <w:lang w:val="pt-BR"/>
        </w:rPr>
        <w:t>1</w:t>
      </w:r>
      <w:r>
        <w:rPr>
          <w:lang w:val="pt-BR"/>
        </w:rPr>
        <w:t xml:space="preserve"> J</w:t>
      </w:r>
      <w:r w:rsidRPr="00617952">
        <w:rPr>
          <w:lang w:val="pt-BR"/>
        </w:rPr>
        <w:t xml:space="preserve">  </w:t>
      </w:r>
      <w:smartTag w:uri="urn:schemas-microsoft-com:office:smarttags" w:element="chmetcnv">
        <w:smartTagPr>
          <w:attr w:name="TCSC" w:val="0"/>
          <w:attr w:name="NumberType" w:val="1"/>
          <w:attr w:name="Negative" w:val="False"/>
          <w:attr w:name="HasSpace" w:val="True"/>
          <w:attr w:name="SourceValue" w:val="2"/>
          <w:attr w:name="UnitName" w:val="l"/>
        </w:smartTagPr>
        <w:r w:rsidRPr="00617952">
          <w:rPr>
            <w:lang w:val="pt-BR"/>
          </w:rPr>
          <w:t>2</w:t>
        </w:r>
        <w:r>
          <w:rPr>
            <w:lang w:val="pt-BR"/>
          </w:rPr>
          <w:t xml:space="preserve"> L</w:t>
        </w:r>
      </w:smartTag>
      <w:r w:rsidRPr="00617952">
        <w:rPr>
          <w:lang w:val="pt-BR"/>
        </w:rPr>
        <w:t xml:space="preserve">  </w:t>
      </w:r>
      <w:smartTag w:uri="urn:schemas-microsoft-com:office:smarttags" w:element="chmetcnv">
        <w:smartTagPr>
          <w:attr w:name="TCSC" w:val="0"/>
          <w:attr w:name="NumberType" w:val="1"/>
          <w:attr w:name="Negative" w:val="False"/>
          <w:attr w:name="HasSpace" w:val="True"/>
          <w:attr w:name="SourceValue" w:val="3"/>
          <w:attr w:name="UnitName" w:val="C"/>
        </w:smartTagPr>
        <w:r w:rsidRPr="00617952">
          <w:rPr>
            <w:lang w:val="pt-BR"/>
          </w:rPr>
          <w:t>3</w:t>
        </w:r>
        <w:r>
          <w:rPr>
            <w:lang w:val="pt-BR"/>
          </w:rPr>
          <w:t xml:space="preserve"> C</w:t>
        </w:r>
      </w:smartTag>
      <w:r w:rsidRPr="00617952">
        <w:rPr>
          <w:lang w:val="pt-BR"/>
        </w:rPr>
        <w:t xml:space="preserve">  4</w:t>
      </w:r>
      <w:r>
        <w:rPr>
          <w:lang w:val="pt-BR"/>
        </w:rPr>
        <w:t xml:space="preserve"> O</w:t>
      </w:r>
      <w:r w:rsidRPr="00617952">
        <w:rPr>
          <w:lang w:val="pt-BR"/>
        </w:rPr>
        <w:t xml:space="preserve">  5</w:t>
      </w:r>
      <w:r>
        <w:rPr>
          <w:lang w:val="pt-BR"/>
        </w:rPr>
        <w:t xml:space="preserve"> K       </w:t>
      </w:r>
      <w:smartTag w:uri="urn:schemas-microsoft-com:office:smarttags" w:element="chmetcnv">
        <w:smartTagPr>
          <w:attr w:name="TCSC" w:val="0"/>
          <w:attr w:name="NumberType" w:val="1"/>
          <w:attr w:name="Negative" w:val="False"/>
          <w:attr w:name="HasSpace" w:val="True"/>
          <w:attr w:name="SourceValue" w:val="6"/>
          <w:attr w:name="UnitName" w:val="g"/>
        </w:smartTagPr>
        <w:r w:rsidRPr="00617952">
          <w:rPr>
            <w:lang w:val="pt-BR"/>
          </w:rPr>
          <w:t>6</w:t>
        </w:r>
        <w:r>
          <w:rPr>
            <w:lang w:val="pt-BR"/>
          </w:rPr>
          <w:t xml:space="preserve"> </w:t>
        </w:r>
        <w:r w:rsidRPr="00617952">
          <w:rPr>
            <w:lang w:val="pt-BR"/>
          </w:rPr>
          <w:t xml:space="preserve"> </w:t>
        </w:r>
        <w:r>
          <w:rPr>
            <w:lang w:val="pt-BR"/>
          </w:rPr>
          <w:t>G</w:t>
        </w:r>
      </w:smartTag>
      <w:r w:rsidRPr="00617952">
        <w:rPr>
          <w:lang w:val="pt-BR"/>
        </w:rPr>
        <w:t xml:space="preserve">  </w:t>
      </w:r>
      <w:smartTag w:uri="urn:schemas-microsoft-com:office:smarttags" w:element="chmetcnv">
        <w:smartTagPr>
          <w:attr w:name="TCSC" w:val="0"/>
          <w:attr w:name="NumberType" w:val="1"/>
          <w:attr w:name="Negative" w:val="False"/>
          <w:attr w:name="HasSpace" w:val="True"/>
          <w:attr w:name="SourceValue" w:val="7"/>
          <w:attr w:name="UnitName" w:val="a"/>
        </w:smartTagPr>
        <w:r w:rsidRPr="00617952">
          <w:rPr>
            <w:lang w:val="pt-BR"/>
          </w:rPr>
          <w:t xml:space="preserve">7 </w:t>
        </w:r>
        <w:r>
          <w:rPr>
            <w:lang w:val="pt-BR"/>
          </w:rPr>
          <w:t>A</w:t>
        </w:r>
      </w:smartTag>
      <w:r w:rsidRPr="00617952">
        <w:rPr>
          <w:lang w:val="pt-BR"/>
        </w:rPr>
        <w:t xml:space="preserve">  8</w:t>
      </w:r>
      <w:r>
        <w:rPr>
          <w:lang w:val="pt-BR"/>
        </w:rPr>
        <w:t xml:space="preserve"> H</w:t>
      </w:r>
      <w:r w:rsidRPr="00617952">
        <w:rPr>
          <w:lang w:val="pt-BR"/>
        </w:rPr>
        <w:t xml:space="preserve">  9</w:t>
      </w:r>
      <w:r>
        <w:rPr>
          <w:lang w:val="pt-BR"/>
        </w:rPr>
        <w:t xml:space="preserve"> E</w:t>
      </w:r>
      <w:r w:rsidRPr="00617952">
        <w:rPr>
          <w:lang w:val="pt-BR"/>
        </w:rPr>
        <w:t xml:space="preserve">  10</w:t>
      </w:r>
      <w:r>
        <w:rPr>
          <w:lang w:val="pt-BR"/>
        </w:rPr>
        <w:t xml:space="preserve"> D</w:t>
      </w:r>
    </w:p>
    <w:p w:rsidR="004F0D0A" w:rsidRPr="00107B06" w:rsidRDefault="004F0D0A" w:rsidP="00107B06">
      <w:pPr>
        <w:rPr>
          <w:color w:val="FF0000"/>
        </w:rPr>
      </w:pPr>
      <w:r w:rsidRPr="00107B06">
        <w:rPr>
          <w:color w:val="FF0000"/>
        </w:rPr>
        <w:t>Expressions in use</w:t>
      </w:r>
    </w:p>
    <w:p w:rsidR="004F0D0A" w:rsidRDefault="004F0D0A" w:rsidP="00107B06">
      <w:r w:rsidRPr="00107B06">
        <w:rPr>
          <w:color w:val="FF0000"/>
        </w:rPr>
        <w:t>7</w:t>
      </w:r>
    </w:p>
    <w:p w:rsidR="004F0D0A" w:rsidRDefault="004F0D0A" w:rsidP="00107B06">
      <w:r>
        <w:t xml:space="preserve">1 at their disposal        2 insulate him from          3 irrespective of     </w:t>
      </w:r>
    </w:p>
    <w:p w:rsidR="004F0D0A" w:rsidRDefault="004F0D0A" w:rsidP="00107B06">
      <w:r>
        <w:t xml:space="preserve">4 has a high opinion of    5 has authority over          6 for your part </w:t>
      </w:r>
    </w:p>
    <w:p w:rsidR="004F0D0A" w:rsidRDefault="004F0D0A" w:rsidP="00107B06">
      <w:r>
        <w:t>7 get away with         8 dispense with              9 provide for</w:t>
      </w:r>
    </w:p>
    <w:p w:rsidR="004F0D0A" w:rsidRDefault="004F0D0A" w:rsidP="00107B06">
      <w:r>
        <w:t>10 tiptoeing around</w:t>
      </w:r>
    </w:p>
    <w:p w:rsidR="004F0D0A" w:rsidRPr="00107B06" w:rsidRDefault="004F0D0A" w:rsidP="00107B06">
      <w:pPr>
        <w:rPr>
          <w:color w:val="FF0000"/>
        </w:rPr>
      </w:pPr>
      <w:r w:rsidRPr="00107B06">
        <w:rPr>
          <w:color w:val="FF0000"/>
        </w:rPr>
        <w:t>Translation</w:t>
      </w:r>
    </w:p>
    <w:p w:rsidR="004F0D0A" w:rsidRDefault="004F0D0A" w:rsidP="00107B06">
      <w:pPr>
        <w:rPr>
          <w:color w:val="FF0000"/>
        </w:rPr>
      </w:pPr>
      <w:r w:rsidRPr="00107B06">
        <w:rPr>
          <w:color w:val="FF0000"/>
        </w:rPr>
        <w:t>9</w:t>
      </w:r>
    </w:p>
    <w:p w:rsidR="004F0D0A" w:rsidRPr="006D6F9E" w:rsidRDefault="004F0D0A" w:rsidP="00100FEE">
      <w:pPr>
        <w:ind w:firstLineChars="200" w:firstLine="31680"/>
        <w:rPr>
          <w:rFonts w:ascii="Times New Roman" w:hAnsi="Times New Roman"/>
        </w:rPr>
      </w:pPr>
      <w:r>
        <w:rPr>
          <w:rFonts w:ascii="Times New Roman" w:hAnsi="Times New Roman" w:hint="eastAsia"/>
        </w:rPr>
        <w:t>维也纳爱乐乐团新年音乐会是古典音乐会，每年元旦上午在奥地利维也纳举行。音乐会通常会选取施特劳斯家族的作品，偶尔也会选取来自奥地利的其他知名作曲家的音乐。新年音乐会的门票一票难求，人们必须提前一年注册，才能参与下一年门票的抽签。新年音乐会大受欢迎，这不仅归功于施特劳斯家族作品的创新力，还要归功于其对音乐的权威诠释。音乐会给维也纳金色大厅中的听众带来了愉悦，在全世界也广受喜爱，现在已经有</w:t>
      </w:r>
      <w:r>
        <w:rPr>
          <w:rFonts w:ascii="Times New Roman" w:hAnsi="Times New Roman"/>
        </w:rPr>
        <w:t>90</w:t>
      </w:r>
      <w:r>
        <w:rPr>
          <w:rFonts w:ascii="Times New Roman" w:hAnsi="Times New Roman" w:hint="eastAsia"/>
        </w:rPr>
        <w:t>多个国家可以通过电视转播收看。维也纳新年音乐会始于奥地利历史上最黑暗的时期，它表达了爱乐乐团对古典音乐经典作品进行诠释的渴望，同时，本着希望、友谊以及和平的精神，乐团也希望音乐会能成为奥地利的音乐使者，为全球送去新年祝福。</w:t>
      </w:r>
    </w:p>
    <w:p w:rsidR="004F0D0A" w:rsidRPr="006D6F9E" w:rsidRDefault="004F0D0A" w:rsidP="006D6F9E">
      <w:pPr>
        <w:rPr>
          <w:rFonts w:ascii="Times New Roman" w:hAnsi="Times New Roman"/>
          <w:color w:val="FF0000"/>
        </w:rPr>
      </w:pPr>
      <w:r w:rsidRPr="006D6F9E">
        <w:rPr>
          <w:rFonts w:ascii="Times New Roman" w:hAnsi="Times New Roman"/>
          <w:color w:val="FF0000"/>
        </w:rPr>
        <w:t>10</w:t>
      </w:r>
    </w:p>
    <w:p w:rsidR="004F0D0A" w:rsidRPr="006D6F9E" w:rsidRDefault="004F0D0A" w:rsidP="00100FEE">
      <w:pPr>
        <w:ind w:firstLineChars="200" w:firstLine="31680"/>
        <w:rPr>
          <w:rFonts w:ascii="Times New Roman" w:hAnsi="Times New Roman"/>
        </w:rPr>
      </w:pPr>
      <w:r>
        <w:rPr>
          <w:rFonts w:ascii="Times New Roman" w:hAnsi="Times New Roman"/>
        </w:rPr>
        <w:t>The CCTV Spring Festival Gala (Spring Festival Gala for short), which was started in 1983, has become an indispensable cultural consumer product and a cultural symbol in the cultural life of the Chinese people. Though it’s hard to satisfy the tastes of all the people, it has to be admitted that the Spring Festival Gala has become a “new custom” for the public that they can’t live without. The Spring Festival Gala is more than a gala; it is a ritual and a symbol, a culture and a label, and an emotion and a place where people entrust their hearts to. With the development of the times and the emerging of new media, the audiences are having more diversified choices and demands. Correspondingly, the Spring Festival Gala is also advancing with the time to satisfy the growing cultural needs of the people.</w:t>
      </w:r>
    </w:p>
    <w:p w:rsidR="004F0D0A" w:rsidRDefault="004F0D0A" w:rsidP="00107B06">
      <w:pPr>
        <w:rPr>
          <w:b/>
        </w:rPr>
      </w:pPr>
    </w:p>
    <w:p w:rsidR="004F0D0A" w:rsidRDefault="004F0D0A" w:rsidP="00107B06">
      <w:pPr>
        <w:rPr>
          <w:b/>
        </w:rPr>
      </w:pPr>
    </w:p>
    <w:p w:rsidR="004F0D0A" w:rsidRPr="00617952" w:rsidRDefault="004F0D0A" w:rsidP="00107B06">
      <w:pPr>
        <w:rPr>
          <w:b/>
        </w:rPr>
      </w:pPr>
      <w:r w:rsidRPr="00617952">
        <w:rPr>
          <w:b/>
        </w:rPr>
        <w:t>S</w:t>
      </w:r>
      <w:r>
        <w:rPr>
          <w:b/>
        </w:rPr>
        <w:t>ection</w:t>
      </w:r>
      <w:r w:rsidRPr="00617952">
        <w:rPr>
          <w:b/>
        </w:rPr>
        <w:t xml:space="preserve"> B</w:t>
      </w:r>
    </w:p>
    <w:p w:rsidR="004F0D0A" w:rsidRDefault="004F0D0A" w:rsidP="00107B06">
      <w:r w:rsidRPr="006D6F9E">
        <w:rPr>
          <w:color w:val="FF0000"/>
        </w:rPr>
        <w:t>2</w:t>
      </w:r>
    </w:p>
    <w:p w:rsidR="004F0D0A" w:rsidRDefault="004F0D0A" w:rsidP="00107B06">
      <w:r>
        <w:t xml:space="preserve">1 B  </w:t>
      </w:r>
      <w:smartTag w:uri="urn:schemas-microsoft-com:office:smarttags" w:element="chmetcnv">
        <w:smartTagPr>
          <w:attr w:name="TCSC" w:val="0"/>
          <w:attr w:name="NumberType" w:val="1"/>
          <w:attr w:name="Negative" w:val="False"/>
          <w:attr w:name="HasSpace" w:val="True"/>
          <w:attr w:name="SourceValue" w:val="2"/>
          <w:attr w:name="UnitName" w:val="a"/>
        </w:smartTagPr>
        <w:r>
          <w:t>2 A</w:t>
        </w:r>
      </w:smartTag>
      <w:r>
        <w:t xml:space="preserve">  </w:t>
      </w:r>
      <w:smartTag w:uri="urn:schemas-microsoft-com:office:smarttags" w:element="chmetcnv">
        <w:smartTagPr>
          <w:attr w:name="TCSC" w:val="0"/>
          <w:attr w:name="NumberType" w:val="1"/>
          <w:attr w:name="Negative" w:val="False"/>
          <w:attr w:name="HasSpace" w:val="True"/>
          <w:attr w:name="SourceValue" w:val="3"/>
          <w:attr w:name="UnitName" w:val="a"/>
        </w:smartTagPr>
        <w:r>
          <w:t>3 A</w:t>
        </w:r>
      </w:smartTag>
      <w:r>
        <w:t xml:space="preserve">  4 D  </w:t>
      </w:r>
      <w:smartTag w:uri="urn:schemas-microsoft-com:office:smarttags" w:element="chmetcnv">
        <w:smartTagPr>
          <w:attr w:name="TCSC" w:val="0"/>
          <w:attr w:name="NumberType" w:val="1"/>
          <w:attr w:name="Negative" w:val="False"/>
          <w:attr w:name="HasSpace" w:val="True"/>
          <w:attr w:name="SourceValue" w:val="5"/>
          <w:attr w:name="UnitName" w:val="C"/>
        </w:smartTagPr>
        <w:r>
          <w:t>5 C</w:t>
        </w:r>
      </w:smartTag>
      <w:r>
        <w:t xml:space="preserve">  6 B  </w:t>
      </w:r>
      <w:smartTag w:uri="urn:schemas-microsoft-com:office:smarttags" w:element="chmetcnv">
        <w:smartTagPr>
          <w:attr w:name="TCSC" w:val="0"/>
          <w:attr w:name="NumberType" w:val="1"/>
          <w:attr w:name="Negative" w:val="False"/>
          <w:attr w:name="HasSpace" w:val="True"/>
          <w:attr w:name="SourceValue" w:val="7"/>
          <w:attr w:name="UnitName" w:val="C"/>
        </w:smartTagPr>
        <w:r>
          <w:t>7 C</w:t>
        </w:r>
      </w:smartTag>
      <w:r>
        <w:t xml:space="preserve">  </w:t>
      </w:r>
      <w:smartTag w:uri="urn:schemas-microsoft-com:office:smarttags" w:element="chmetcnv">
        <w:smartTagPr>
          <w:attr w:name="TCSC" w:val="0"/>
          <w:attr w:name="NumberType" w:val="1"/>
          <w:attr w:name="Negative" w:val="False"/>
          <w:attr w:name="HasSpace" w:val="False"/>
          <w:attr w:name="SourceValue" w:val="8"/>
          <w:attr w:name="UnitName" w:val="a"/>
        </w:smartTagPr>
        <w:r>
          <w:t>8 D</w:t>
        </w:r>
      </w:smartTag>
    </w:p>
    <w:p w:rsidR="004F0D0A" w:rsidRDefault="004F0D0A" w:rsidP="00107B06">
      <w:pPr>
        <w:rPr>
          <w:color w:val="FF0000"/>
        </w:rPr>
      </w:pPr>
      <w:r>
        <w:rPr>
          <w:color w:val="FF0000"/>
        </w:rPr>
        <w:t>3 (Open)</w:t>
      </w:r>
    </w:p>
    <w:p w:rsidR="004F0D0A" w:rsidRPr="006D6F9E" w:rsidRDefault="004F0D0A" w:rsidP="00107B06">
      <w:pPr>
        <w:rPr>
          <w:color w:val="FF0000"/>
        </w:rPr>
      </w:pPr>
      <w:r w:rsidRPr="006D6F9E">
        <w:rPr>
          <w:color w:val="FF0000"/>
        </w:rPr>
        <w:t>Words in use</w:t>
      </w:r>
    </w:p>
    <w:p w:rsidR="004F0D0A" w:rsidRPr="006D6F9E" w:rsidRDefault="004F0D0A" w:rsidP="00107B06">
      <w:pPr>
        <w:rPr>
          <w:color w:val="FF0000"/>
        </w:rPr>
      </w:pPr>
      <w:r w:rsidRPr="006D6F9E">
        <w:rPr>
          <w:color w:val="FF0000"/>
        </w:rPr>
        <w:t>4</w:t>
      </w:r>
    </w:p>
    <w:p w:rsidR="004F0D0A" w:rsidRDefault="004F0D0A" w:rsidP="00107B06">
      <w:r>
        <w:t xml:space="preserve">1 intermediate    2 sniff        3 contention    4 articulate   5 scrutiny </w:t>
      </w:r>
    </w:p>
    <w:p w:rsidR="004F0D0A" w:rsidRDefault="004F0D0A" w:rsidP="00107B06">
      <w:r>
        <w:t>6 constrict       7 contempt    8 unanimous    9 rear       10 administer</w:t>
      </w:r>
    </w:p>
    <w:p w:rsidR="004F0D0A" w:rsidRPr="006D6F9E" w:rsidRDefault="004F0D0A" w:rsidP="00107B06">
      <w:pPr>
        <w:rPr>
          <w:color w:val="FF0000"/>
        </w:rPr>
      </w:pPr>
      <w:r w:rsidRPr="006D6F9E">
        <w:rPr>
          <w:color w:val="FF0000"/>
        </w:rPr>
        <w:t>Expressions in use</w:t>
      </w:r>
    </w:p>
    <w:p w:rsidR="004F0D0A" w:rsidRPr="006D6F9E" w:rsidRDefault="004F0D0A" w:rsidP="00107B06">
      <w:pPr>
        <w:rPr>
          <w:color w:val="FF0000"/>
        </w:rPr>
      </w:pPr>
      <w:r w:rsidRPr="006D6F9E">
        <w:rPr>
          <w:color w:val="FF0000"/>
        </w:rPr>
        <w:t>5</w:t>
      </w:r>
    </w:p>
    <w:p w:rsidR="004F0D0A" w:rsidRDefault="004F0D0A" w:rsidP="00107B06">
      <w:r>
        <w:t xml:space="preserve">l to   2 through    3 off   4 down    5 to   6 out   7 under   </w:t>
      </w:r>
      <w:smartTag w:uri="urn:schemas-microsoft-com:office:smarttags" w:element="chmetcnv">
        <w:smartTagPr>
          <w:attr w:name="TCSC" w:val="0"/>
          <w:attr w:name="NumberType" w:val="1"/>
          <w:attr w:name="Negative" w:val="False"/>
          <w:attr w:name="HasSpace" w:val="True"/>
          <w:attr w:name="SourceValue" w:val="8"/>
          <w:attr w:name="UnitName" w:val="in"/>
        </w:smartTagPr>
        <w:r>
          <w:t>8 in</w:t>
        </w:r>
      </w:smartTag>
      <w:r>
        <w:t>/back</w:t>
      </w:r>
    </w:p>
    <w:p w:rsidR="004F0D0A" w:rsidRPr="006D6F9E" w:rsidRDefault="004F0D0A" w:rsidP="00107B06">
      <w:pPr>
        <w:rPr>
          <w:color w:val="FF0000"/>
        </w:rPr>
      </w:pPr>
      <w:r w:rsidRPr="006D6F9E">
        <w:rPr>
          <w:color w:val="FF0000"/>
        </w:rPr>
        <w:t>Sentence structure</w:t>
      </w:r>
    </w:p>
    <w:p w:rsidR="004F0D0A" w:rsidRDefault="004F0D0A" w:rsidP="00107B06">
      <w:pPr>
        <w:rPr>
          <w:color w:val="FF0000"/>
        </w:rPr>
      </w:pPr>
      <w:r>
        <w:rPr>
          <w:color w:val="FF0000"/>
        </w:rPr>
        <w:t>6</w:t>
      </w:r>
    </w:p>
    <w:p w:rsidR="004F0D0A" w:rsidRPr="006D6F9E" w:rsidRDefault="004F0D0A" w:rsidP="006D6F9E">
      <w:r>
        <w:t>1 Admittedly, taking measures that are likely to increase the greenhouse effect will be morally graver than having done nothing to reduce it.</w:t>
      </w:r>
    </w:p>
    <w:p w:rsidR="004F0D0A" w:rsidRPr="006D6F9E" w:rsidRDefault="004F0D0A" w:rsidP="006D6F9E">
      <w:r>
        <w:t>2 Admittedly, they are the perfect guides to keep you informed of the various things happening around you.</w:t>
      </w:r>
    </w:p>
    <w:p w:rsidR="004F0D0A" w:rsidRPr="006D6F9E" w:rsidRDefault="004F0D0A" w:rsidP="006D6F9E">
      <w:r w:rsidRPr="006D6F9E">
        <w:t xml:space="preserve">3 </w:t>
      </w:r>
      <w:r>
        <w:t>Admittedly, those who oppose to the viewpoint also have their reasons to a certain extent.</w:t>
      </w:r>
    </w:p>
    <w:p w:rsidR="004F0D0A" w:rsidRPr="006D6F9E" w:rsidRDefault="004F0D0A" w:rsidP="006D6F9E">
      <w:pPr>
        <w:rPr>
          <w:color w:val="FF0000"/>
        </w:rPr>
      </w:pPr>
      <w:r w:rsidRPr="006D6F9E">
        <w:rPr>
          <w:color w:val="FF0000"/>
        </w:rPr>
        <w:t>7</w:t>
      </w:r>
    </w:p>
    <w:p w:rsidR="004F0D0A" w:rsidRPr="006D6F9E" w:rsidRDefault="004F0D0A" w:rsidP="006D6F9E">
      <w:r w:rsidRPr="006D6F9E">
        <w:t xml:space="preserve">1 </w:t>
      </w:r>
      <w:r>
        <w:t>When the time comes to demonstrate your unique set of sporting skills and physical gifts</w:t>
      </w:r>
    </w:p>
    <w:p w:rsidR="004F0D0A" w:rsidRPr="006D6F9E" w:rsidRDefault="004F0D0A" w:rsidP="006D6F9E">
      <w:r w:rsidRPr="006D6F9E">
        <w:t xml:space="preserve">2 </w:t>
      </w:r>
      <w:r>
        <w:t>But when the time came to put some money into the home</w:t>
      </w:r>
    </w:p>
    <w:p w:rsidR="004F0D0A" w:rsidRPr="006D6F9E" w:rsidRDefault="004F0D0A" w:rsidP="006D6F9E">
      <w:r w:rsidRPr="006D6F9E">
        <w:t xml:space="preserve">3 </w:t>
      </w:r>
      <w:r>
        <w:t>When the time comes to pay for my classes</w:t>
      </w:r>
    </w:p>
    <w:p w:rsidR="004F0D0A" w:rsidRPr="006D6F9E" w:rsidRDefault="004F0D0A" w:rsidP="006D6F9E">
      <w:pPr>
        <w:rPr>
          <w:color w:val="FF0000"/>
        </w:rPr>
      </w:pPr>
      <w:r w:rsidRPr="006D6F9E">
        <w:rPr>
          <w:color w:val="FF0000"/>
        </w:rPr>
        <w:t>Collocation</w:t>
      </w:r>
    </w:p>
    <w:p w:rsidR="004F0D0A" w:rsidRPr="006D6F9E" w:rsidRDefault="004F0D0A" w:rsidP="006D6F9E">
      <w:r w:rsidRPr="006D6F9E">
        <w:rPr>
          <w:color w:val="FF0000"/>
        </w:rPr>
        <w:t>Warm-up</w:t>
      </w:r>
    </w:p>
    <w:p w:rsidR="004F0D0A" w:rsidRPr="006D6F9E" w:rsidRDefault="004F0D0A" w:rsidP="006D6F9E">
      <w:r>
        <w:t xml:space="preserve">1 versatile </w:t>
      </w:r>
      <w:r w:rsidRPr="006D6F9E">
        <w:t xml:space="preserve"> </w:t>
      </w:r>
      <w:r>
        <w:t xml:space="preserve">  </w:t>
      </w:r>
      <w:r w:rsidRPr="006D6F9E">
        <w:t xml:space="preserve">2 </w:t>
      </w:r>
      <w:r>
        <w:t>shatter</w:t>
      </w:r>
      <w:r w:rsidRPr="006D6F9E">
        <w:t xml:space="preserve"> </w:t>
      </w:r>
      <w:r>
        <w:t xml:space="preserve">  </w:t>
      </w:r>
      <w:r w:rsidRPr="006D6F9E">
        <w:t xml:space="preserve">3 </w:t>
      </w:r>
      <w:r>
        <w:t xml:space="preserve">unquestioning    </w:t>
      </w:r>
      <w:r w:rsidRPr="006D6F9E">
        <w:t xml:space="preserve">4 </w:t>
      </w:r>
      <w:r>
        <w:t xml:space="preserve">stony     </w:t>
      </w:r>
      <w:r w:rsidRPr="006D6F9E">
        <w:t xml:space="preserve">5 </w:t>
      </w:r>
      <w:r>
        <w:t xml:space="preserve">hair-tearing     </w:t>
      </w:r>
      <w:r w:rsidRPr="006D6F9E">
        <w:t xml:space="preserve">6 </w:t>
      </w:r>
      <w:r>
        <w:t>substandard</w:t>
      </w:r>
    </w:p>
    <w:p w:rsidR="004F0D0A" w:rsidRPr="006D6F9E" w:rsidRDefault="004F0D0A" w:rsidP="006D6F9E">
      <w:pPr>
        <w:rPr>
          <w:color w:val="FF0000"/>
        </w:rPr>
      </w:pPr>
      <w:r w:rsidRPr="006D6F9E">
        <w:rPr>
          <w:color w:val="FF0000"/>
        </w:rPr>
        <w:t>8</w:t>
      </w:r>
    </w:p>
    <w:p w:rsidR="004F0D0A" w:rsidRDefault="004F0D0A" w:rsidP="006D6F9E">
      <w:r w:rsidRPr="006D6F9E">
        <w:t xml:space="preserve">1 </w:t>
      </w:r>
      <w:r>
        <w:t>hair-tearing</w:t>
      </w:r>
      <w:r w:rsidRPr="006D6F9E">
        <w:t xml:space="preserve"> </w:t>
      </w:r>
      <w:r>
        <w:t xml:space="preserve">     </w:t>
      </w:r>
      <w:r w:rsidRPr="006D6F9E">
        <w:t xml:space="preserve">2 </w:t>
      </w:r>
      <w:r>
        <w:t xml:space="preserve">negative     </w:t>
      </w:r>
      <w:r w:rsidRPr="006D6F9E">
        <w:t xml:space="preserve"> 3 </w:t>
      </w:r>
      <w:r>
        <w:t xml:space="preserve">substandard      </w:t>
      </w:r>
      <w:r w:rsidRPr="006D6F9E">
        <w:t xml:space="preserve">4 </w:t>
      </w:r>
      <w:r>
        <w:t xml:space="preserve">stony      </w:t>
      </w:r>
    </w:p>
    <w:p w:rsidR="004F0D0A" w:rsidRDefault="004F0D0A" w:rsidP="006D6F9E">
      <w:r w:rsidRPr="006D6F9E">
        <w:t xml:space="preserve">5 </w:t>
      </w:r>
      <w:r>
        <w:t>perfect</w:t>
      </w:r>
      <w:r w:rsidRPr="006D6F9E">
        <w:t xml:space="preserve"> </w:t>
      </w:r>
      <w:r>
        <w:t xml:space="preserve">         </w:t>
      </w:r>
      <w:r w:rsidRPr="006D6F9E">
        <w:t xml:space="preserve">6 </w:t>
      </w:r>
      <w:r>
        <w:t xml:space="preserve">unilateral     </w:t>
      </w:r>
      <w:r w:rsidRPr="006D6F9E">
        <w:t xml:space="preserve">7 </w:t>
      </w:r>
      <w:r>
        <w:t xml:space="preserve">shatter          </w:t>
      </w:r>
      <w:r w:rsidRPr="006D6F9E">
        <w:t xml:space="preserve">8 </w:t>
      </w:r>
      <w:r>
        <w:t xml:space="preserve">secretly </w:t>
      </w:r>
    </w:p>
    <w:p w:rsidR="004F0D0A" w:rsidRPr="006D6F9E" w:rsidRDefault="004F0D0A" w:rsidP="006D6F9E">
      <w:r w:rsidRPr="006D6F9E">
        <w:t xml:space="preserve">9 </w:t>
      </w:r>
      <w:r>
        <w:t xml:space="preserve">unquestioning    </w:t>
      </w:r>
      <w:r w:rsidRPr="006D6F9E">
        <w:t>10</w:t>
      </w:r>
      <w:r>
        <w:t xml:space="preserve"> true      </w:t>
      </w:r>
      <w:r w:rsidRPr="006D6F9E">
        <w:t xml:space="preserve">  11 </w:t>
      </w:r>
      <w:r>
        <w:t>intensify</w:t>
      </w:r>
      <w:r w:rsidRPr="006D6F9E">
        <w:t xml:space="preserve"> </w:t>
      </w:r>
      <w:r>
        <w:t xml:space="preserve">       </w:t>
      </w:r>
      <w:r w:rsidRPr="006D6F9E">
        <w:t xml:space="preserve">12 </w:t>
      </w:r>
      <w:r>
        <w:t>ultimate</w:t>
      </w:r>
    </w:p>
    <w:sectPr w:rsidR="004F0D0A" w:rsidRPr="006D6F9E" w:rsidSect="004514AC">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defaultTabStop w:val="420"/>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107B06"/>
    <w:rsid w:val="00007AA3"/>
    <w:rsid w:val="00045E37"/>
    <w:rsid w:val="000E7427"/>
    <w:rsid w:val="00100FEE"/>
    <w:rsid w:val="00106BD2"/>
    <w:rsid w:val="00107B06"/>
    <w:rsid w:val="0024798F"/>
    <w:rsid w:val="002D039A"/>
    <w:rsid w:val="00375458"/>
    <w:rsid w:val="00414440"/>
    <w:rsid w:val="00414A68"/>
    <w:rsid w:val="004203A7"/>
    <w:rsid w:val="004514AC"/>
    <w:rsid w:val="004D348E"/>
    <w:rsid w:val="004F0D0A"/>
    <w:rsid w:val="004F5DBB"/>
    <w:rsid w:val="00546813"/>
    <w:rsid w:val="005E6065"/>
    <w:rsid w:val="005F773C"/>
    <w:rsid w:val="00617952"/>
    <w:rsid w:val="00654259"/>
    <w:rsid w:val="006D6F9E"/>
    <w:rsid w:val="0070169C"/>
    <w:rsid w:val="00737D39"/>
    <w:rsid w:val="00804CC7"/>
    <w:rsid w:val="0084171C"/>
    <w:rsid w:val="008B332B"/>
    <w:rsid w:val="009452ED"/>
    <w:rsid w:val="009E0C23"/>
    <w:rsid w:val="00A10F62"/>
    <w:rsid w:val="00A11A24"/>
    <w:rsid w:val="00AA33E8"/>
    <w:rsid w:val="00AB24AA"/>
    <w:rsid w:val="00AC1089"/>
    <w:rsid w:val="00B37172"/>
    <w:rsid w:val="00B8391D"/>
    <w:rsid w:val="00C4258E"/>
    <w:rsid w:val="00CF3163"/>
    <w:rsid w:val="00CF49F5"/>
    <w:rsid w:val="00D1287D"/>
    <w:rsid w:val="00D320CE"/>
    <w:rsid w:val="00D72FED"/>
    <w:rsid w:val="00DB47FC"/>
    <w:rsid w:val="00DE3F8E"/>
    <w:rsid w:val="00E71A3F"/>
    <w:rsid w:val="00F074DE"/>
    <w:rsid w:val="00F15C85"/>
    <w:rsid w:val="00F3294F"/>
    <w:rsid w:val="00F3619B"/>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metcnv"/>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kern w:val="2"/>
        <w:sz w:val="21"/>
        <w:szCs w:val="22"/>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14AC"/>
    <w:pPr>
      <w:widowControl w:val="0"/>
      <w:jc w:val="both"/>
    </w:p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59</TotalTime>
  <Pages>2</Pages>
  <Words>517</Words>
  <Characters>2948</Characters>
  <Application>Microsoft Office Outlook</Application>
  <DocSecurity>0</DocSecurity>
  <Lines>0</Lines>
  <Paragraphs>0</Paragraphs>
  <ScaleCrop>false</ScaleCrop>
  <Company>微软中国</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Unit 5 When Work Is A Pleasure</dc:title>
  <dc:subject/>
  <dc:creator>nxf</dc:creator>
  <cp:keywords/>
  <dc:description/>
  <cp:lastModifiedBy>a</cp:lastModifiedBy>
  <cp:revision>13</cp:revision>
  <dcterms:created xsi:type="dcterms:W3CDTF">2016-11-24T13:59:00Z</dcterms:created>
  <dcterms:modified xsi:type="dcterms:W3CDTF">2016-11-24T14:56:00Z</dcterms:modified>
</cp:coreProperties>
</file>