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7D39" w:rsidRPr="002D039A" w:rsidRDefault="00737D39" w:rsidP="00107B06">
      <w:pPr>
        <w:rPr>
          <w:b/>
        </w:rPr>
      </w:pPr>
      <w:r>
        <w:t xml:space="preserve">                    </w:t>
      </w:r>
      <w:r w:rsidRPr="002D039A">
        <w:rPr>
          <w:b/>
        </w:rPr>
        <w:t xml:space="preserve">Unit </w:t>
      </w:r>
      <w:r>
        <w:rPr>
          <w:b/>
        </w:rPr>
        <w:t>7</w:t>
      </w:r>
      <w:r w:rsidRPr="002D039A">
        <w:rPr>
          <w:b/>
        </w:rPr>
        <w:t xml:space="preserve"> </w:t>
      </w:r>
      <w:r>
        <w:rPr>
          <w:b/>
        </w:rPr>
        <w:t>Surviving an economic crisis</w:t>
      </w:r>
    </w:p>
    <w:p w:rsidR="00737D39" w:rsidRPr="00617952" w:rsidRDefault="00737D39" w:rsidP="00107B06">
      <w:pPr>
        <w:rPr>
          <w:b/>
        </w:rPr>
      </w:pPr>
      <w:r w:rsidRPr="00617952">
        <w:rPr>
          <w:b/>
        </w:rPr>
        <w:t>Section A</w:t>
      </w:r>
    </w:p>
    <w:p w:rsidR="00737D39" w:rsidRPr="00107B06" w:rsidRDefault="00737D39" w:rsidP="00107B06">
      <w:pPr>
        <w:rPr>
          <w:color w:val="FF0000"/>
        </w:rPr>
      </w:pPr>
      <w:r w:rsidRPr="00107B06">
        <w:rPr>
          <w:color w:val="FF0000"/>
        </w:rPr>
        <w:t>Words in use</w:t>
      </w:r>
    </w:p>
    <w:p w:rsidR="00737D39" w:rsidRPr="00107B06" w:rsidRDefault="00737D39" w:rsidP="00107B06">
      <w:pPr>
        <w:rPr>
          <w:color w:val="FF0000"/>
        </w:rPr>
      </w:pPr>
      <w:r w:rsidRPr="00107B06">
        <w:rPr>
          <w:color w:val="FF0000"/>
        </w:rPr>
        <w:t>3</w:t>
      </w:r>
    </w:p>
    <w:p w:rsidR="00737D39" w:rsidRDefault="00737D39" w:rsidP="00107B06">
      <w:r>
        <w:t>1 donate       2 spiral      3 termination         4 layoff       5 subsistence</w:t>
      </w:r>
    </w:p>
    <w:p w:rsidR="00737D39" w:rsidRDefault="00737D39" w:rsidP="00107B06">
      <w:r>
        <w:t>6 spectrum     7 complied   8 reclaimed          9 originated    10 expired</w:t>
      </w:r>
    </w:p>
    <w:p w:rsidR="00737D39" w:rsidRPr="00107B06" w:rsidRDefault="00737D39" w:rsidP="00107B06">
      <w:pPr>
        <w:rPr>
          <w:color w:val="FF0000"/>
        </w:rPr>
      </w:pPr>
      <w:r w:rsidRPr="00107B06">
        <w:rPr>
          <w:color w:val="FF0000"/>
        </w:rPr>
        <w:t>Word building</w:t>
      </w:r>
    </w:p>
    <w:p w:rsidR="00737D39" w:rsidRPr="00107B06" w:rsidRDefault="00737D39" w:rsidP="00107B06">
      <w:pPr>
        <w:rPr>
          <w:color w:val="FF0000"/>
        </w:rPr>
      </w:pPr>
      <w:r w:rsidRPr="00107B06">
        <w:rPr>
          <w:color w:val="FF0000"/>
        </w:rPr>
        <w:t>4</w:t>
      </w:r>
    </w:p>
    <w:p w:rsidR="00737D39" w:rsidRDefault="00737D39" w:rsidP="00107B06">
      <w:r>
        <w:t>Words learned    new words formed</w:t>
      </w:r>
    </w:p>
    <w:p w:rsidR="00737D39" w:rsidRPr="004F5DBB" w:rsidRDefault="00737D39" w:rsidP="00107B06">
      <w:pPr>
        <w:rPr>
          <w:i/>
        </w:rPr>
      </w:pPr>
      <w:r w:rsidRPr="004F5DBB">
        <w:rPr>
          <w:i/>
        </w:rPr>
        <w:t>-ion</w:t>
      </w:r>
    </w:p>
    <w:p w:rsidR="00737D39" w:rsidRDefault="00737D39" w:rsidP="00107B06">
      <w:r>
        <w:t>emit             emission</w:t>
      </w:r>
    </w:p>
    <w:p w:rsidR="00737D39" w:rsidRDefault="00737D39" w:rsidP="00107B06">
      <w:r>
        <w:t>omit             omission</w:t>
      </w:r>
    </w:p>
    <w:p w:rsidR="00737D39" w:rsidRDefault="00737D39" w:rsidP="00107B06">
      <w:r>
        <w:t>suspend          suspension</w:t>
      </w:r>
    </w:p>
    <w:p w:rsidR="00737D39" w:rsidRDefault="00737D39" w:rsidP="00107B06">
      <w:r>
        <w:t>predict           prediction</w:t>
      </w:r>
    </w:p>
    <w:p w:rsidR="00737D39" w:rsidRDefault="00737D39" w:rsidP="00107B06">
      <w:r>
        <w:t>distribute         distribution</w:t>
      </w:r>
    </w:p>
    <w:p w:rsidR="00737D39" w:rsidRDefault="00737D39" w:rsidP="00107B06">
      <w:r>
        <w:t>corruption        corrupt</w:t>
      </w:r>
    </w:p>
    <w:p w:rsidR="00737D39" w:rsidRDefault="00737D39" w:rsidP="00107B06">
      <w:r>
        <w:t>-ity</w:t>
      </w:r>
    </w:p>
    <w:p w:rsidR="00737D39" w:rsidRDefault="00737D39" w:rsidP="00107B06">
      <w:r>
        <w:t>generous         generosity</w:t>
      </w:r>
    </w:p>
    <w:p w:rsidR="00737D39" w:rsidRDefault="00737D39" w:rsidP="00107B06">
      <w:r>
        <w:t>formal           formality</w:t>
      </w:r>
    </w:p>
    <w:p w:rsidR="00737D39" w:rsidRDefault="00737D39" w:rsidP="00107B06">
      <w:r>
        <w:t>local             locality</w:t>
      </w:r>
    </w:p>
    <w:p w:rsidR="00737D39" w:rsidRDefault="00737D39" w:rsidP="00107B06">
      <w:r>
        <w:t>mature           maturity</w:t>
      </w:r>
    </w:p>
    <w:p w:rsidR="00737D39" w:rsidRDefault="00737D39" w:rsidP="00107B06">
      <w:r>
        <w:t>peculiar          peculiarity</w:t>
      </w:r>
    </w:p>
    <w:p w:rsidR="00737D39" w:rsidRDefault="00737D39" w:rsidP="00107B06">
      <w:r>
        <w:t>liable            liability</w:t>
      </w:r>
    </w:p>
    <w:p w:rsidR="00737D39" w:rsidRPr="00107B06" w:rsidRDefault="00737D39" w:rsidP="00107B06">
      <w:pPr>
        <w:rPr>
          <w:color w:val="FF0000"/>
        </w:rPr>
      </w:pPr>
      <w:r w:rsidRPr="00107B06">
        <w:rPr>
          <w:color w:val="FF0000"/>
        </w:rPr>
        <w:t>5</w:t>
      </w:r>
    </w:p>
    <w:p w:rsidR="00737D39" w:rsidRDefault="00737D39" w:rsidP="00107B06">
      <w:r>
        <w:t>1 emission  2 suspension   3 formalities   4 prediction  5 omissions    6 distribution     7 locality    8 peculiarity     9 corrupting    10 generosity  11 maturity     12 liability</w:t>
      </w:r>
    </w:p>
    <w:p w:rsidR="00737D39" w:rsidRPr="00617952" w:rsidRDefault="00737D39" w:rsidP="00107B06">
      <w:pPr>
        <w:rPr>
          <w:color w:val="FF0000"/>
          <w:lang w:val="pt-BR"/>
        </w:rPr>
      </w:pPr>
      <w:r w:rsidRPr="00617952">
        <w:rPr>
          <w:color w:val="FF0000"/>
          <w:lang w:val="pt-BR"/>
        </w:rPr>
        <w:t>Banked cloze</w:t>
      </w:r>
    </w:p>
    <w:p w:rsidR="00737D39" w:rsidRPr="00617952" w:rsidRDefault="00737D39" w:rsidP="00107B06">
      <w:pPr>
        <w:rPr>
          <w:lang w:val="pt-BR"/>
        </w:rPr>
      </w:pPr>
      <w:r w:rsidRPr="00617952">
        <w:rPr>
          <w:color w:val="FF0000"/>
          <w:lang w:val="pt-BR"/>
        </w:rPr>
        <w:t>6</w:t>
      </w:r>
    </w:p>
    <w:p w:rsidR="00737D39" w:rsidRPr="00617952" w:rsidRDefault="00737D39" w:rsidP="00107B06">
      <w:pPr>
        <w:rPr>
          <w:lang w:val="pt-BR"/>
        </w:rPr>
      </w:pPr>
      <w:r w:rsidRPr="00617952">
        <w:rPr>
          <w:lang w:val="pt-BR"/>
        </w:rPr>
        <w:t>1</w:t>
      </w:r>
      <w:r>
        <w:rPr>
          <w:lang w:val="pt-BR"/>
        </w:rPr>
        <w:t xml:space="preserve"> E</w:t>
      </w:r>
      <w:r w:rsidRPr="00617952">
        <w:rPr>
          <w:lang w:val="pt-BR"/>
        </w:rPr>
        <w:t xml:space="preserve">  </w:t>
      </w:r>
      <w:smartTag w:uri="urn:schemas-microsoft-com:office:smarttags" w:element="chmetcnv">
        <w:smartTagPr>
          <w:attr w:name="TCSC" w:val="0"/>
          <w:attr w:name="NumberType" w:val="1"/>
          <w:attr w:name="Negative" w:val="False"/>
          <w:attr w:name="HasSpace" w:val="False"/>
          <w:attr w:name="SourceValue" w:val="2"/>
          <w:attr w:name="UnitName" w:val="F"/>
        </w:smartTagPr>
        <w:r w:rsidRPr="00617952">
          <w:rPr>
            <w:lang w:val="pt-BR"/>
          </w:rPr>
          <w:t>2</w:t>
        </w:r>
        <w:r>
          <w:rPr>
            <w:lang w:val="pt-BR"/>
          </w:rPr>
          <w:t xml:space="preserve"> J</w:t>
        </w:r>
      </w:smartTag>
      <w:r w:rsidRPr="00617952">
        <w:rPr>
          <w:lang w:val="pt-BR"/>
        </w:rPr>
        <w:t xml:space="preserve">  </w:t>
      </w:r>
      <w:smartTag w:uri="urn:schemas-microsoft-com:office:smarttags" w:element="chmetcnv">
        <w:smartTagPr>
          <w:attr w:name="TCSC" w:val="0"/>
          <w:attr w:name="NumberType" w:val="1"/>
          <w:attr w:name="Negative" w:val="False"/>
          <w:attr w:name="HasSpace" w:val="False"/>
          <w:attr w:name="SourceValue" w:val="3"/>
          <w:attr w:name="UnitName" w:val="l"/>
        </w:smartTagPr>
        <w:r w:rsidRPr="00617952">
          <w:rPr>
            <w:lang w:val="pt-BR"/>
          </w:rPr>
          <w:t>3</w:t>
        </w:r>
        <w:r>
          <w:rPr>
            <w:lang w:val="pt-BR"/>
          </w:rPr>
          <w:t xml:space="preserve"> B</w:t>
        </w:r>
      </w:smartTag>
      <w:r w:rsidRPr="00617952">
        <w:rPr>
          <w:lang w:val="pt-BR"/>
        </w:rPr>
        <w:t xml:space="preserve">  </w:t>
      </w:r>
      <w:smartTag w:uri="urn:schemas-microsoft-com:office:smarttags" w:element="chmetcnv">
        <w:smartTagPr>
          <w:attr w:name="TCSC" w:val="0"/>
          <w:attr w:name="NumberType" w:val="1"/>
          <w:attr w:name="Negative" w:val="False"/>
          <w:attr w:name="HasSpace" w:val="False"/>
          <w:attr w:name="SourceValue" w:val="4"/>
          <w:attr w:name="UnitName" w:val="C"/>
        </w:smartTagPr>
        <w:r w:rsidRPr="00617952">
          <w:rPr>
            <w:lang w:val="pt-BR"/>
          </w:rPr>
          <w:t>4</w:t>
        </w:r>
        <w:r>
          <w:rPr>
            <w:lang w:val="pt-BR"/>
          </w:rPr>
          <w:t xml:space="preserve"> H</w:t>
        </w:r>
      </w:smartTag>
      <w:r w:rsidRPr="00617952">
        <w:rPr>
          <w:lang w:val="pt-BR"/>
        </w:rPr>
        <w:t xml:space="preserve">  </w:t>
      </w:r>
      <w:smartTag w:uri="urn:schemas-microsoft-com:office:smarttags" w:element="chmetcnv">
        <w:smartTagPr>
          <w:attr w:name="TCSC" w:val="0"/>
          <w:attr w:name="NumberType" w:val="1"/>
          <w:attr w:name="Negative" w:val="False"/>
          <w:attr w:name="HasSpace" w:val="True"/>
          <w:attr w:name="SourceValue" w:val="5"/>
          <w:attr w:name="UnitName" w:val="a"/>
        </w:smartTagPr>
        <w:r w:rsidRPr="00617952">
          <w:rPr>
            <w:lang w:val="pt-BR"/>
          </w:rPr>
          <w:t>5</w:t>
        </w:r>
        <w:r>
          <w:rPr>
            <w:lang w:val="pt-BR"/>
          </w:rPr>
          <w:t xml:space="preserve"> A</w:t>
        </w:r>
      </w:smartTag>
      <w:r>
        <w:rPr>
          <w:lang w:val="pt-BR"/>
        </w:rPr>
        <w:t xml:space="preserve">       </w:t>
      </w:r>
      <w:r w:rsidRPr="00617952">
        <w:rPr>
          <w:lang w:val="pt-BR"/>
        </w:rPr>
        <w:t>6</w:t>
      </w:r>
      <w:r>
        <w:rPr>
          <w:lang w:val="pt-BR"/>
        </w:rPr>
        <w:t xml:space="preserve"> </w:t>
      </w:r>
      <w:r w:rsidRPr="00617952">
        <w:rPr>
          <w:lang w:val="pt-BR"/>
        </w:rPr>
        <w:t xml:space="preserve"> </w:t>
      </w:r>
      <w:r>
        <w:rPr>
          <w:lang w:val="pt-BR"/>
        </w:rPr>
        <w:t>K</w:t>
      </w:r>
      <w:r w:rsidRPr="00617952">
        <w:rPr>
          <w:lang w:val="pt-BR"/>
        </w:rPr>
        <w:t xml:space="preserve">  </w:t>
      </w:r>
      <w:smartTag w:uri="urn:schemas-microsoft-com:office:smarttags" w:element="chmetcnv">
        <w:smartTagPr>
          <w:attr w:name="TCSC" w:val="0"/>
          <w:attr w:name="NumberType" w:val="1"/>
          <w:attr w:name="Negative" w:val="False"/>
          <w:attr w:name="HasSpace" w:val="True"/>
          <w:attr w:name="SourceValue" w:val="7"/>
          <w:attr w:name="UnitName" w:val="g"/>
        </w:smartTagPr>
        <w:r w:rsidRPr="00617952">
          <w:rPr>
            <w:lang w:val="pt-BR"/>
          </w:rPr>
          <w:t xml:space="preserve">7 </w:t>
        </w:r>
        <w:r>
          <w:rPr>
            <w:lang w:val="pt-BR"/>
          </w:rPr>
          <w:t>G</w:t>
        </w:r>
      </w:smartTag>
      <w:r w:rsidRPr="00617952">
        <w:rPr>
          <w:lang w:val="pt-BR"/>
        </w:rPr>
        <w:t xml:space="preserve">  8</w:t>
      </w:r>
      <w:r>
        <w:rPr>
          <w:lang w:val="pt-BR"/>
        </w:rPr>
        <w:t xml:space="preserve"> I</w:t>
      </w:r>
      <w:r w:rsidRPr="00617952">
        <w:rPr>
          <w:lang w:val="pt-BR"/>
        </w:rPr>
        <w:t xml:space="preserve">  </w:t>
      </w:r>
      <w:smartTag w:uri="urn:schemas-microsoft-com:office:smarttags" w:element="chmetcnv">
        <w:smartTagPr>
          <w:attr w:name="TCSC" w:val="0"/>
          <w:attr w:name="NumberType" w:val="1"/>
          <w:attr w:name="Negative" w:val="False"/>
          <w:attr w:name="HasSpace" w:val="True"/>
          <w:attr w:name="SourceValue" w:val="9"/>
          <w:attr w:name="UnitName" w:val="C"/>
        </w:smartTagPr>
        <w:r w:rsidRPr="00617952">
          <w:rPr>
            <w:lang w:val="pt-BR"/>
          </w:rPr>
          <w:t>9</w:t>
        </w:r>
        <w:r>
          <w:rPr>
            <w:lang w:val="pt-BR"/>
          </w:rPr>
          <w:t xml:space="preserve"> C</w:t>
        </w:r>
      </w:smartTag>
      <w:r w:rsidRPr="00617952">
        <w:rPr>
          <w:lang w:val="pt-BR"/>
        </w:rPr>
        <w:t xml:space="preserve">  </w:t>
      </w:r>
      <w:smartTag w:uri="urn:schemas-microsoft-com:office:smarttags" w:element="chmetcnv">
        <w:smartTagPr>
          <w:attr w:name="TCSC" w:val="0"/>
          <w:attr w:name="NumberType" w:val="1"/>
          <w:attr w:name="Negative" w:val="False"/>
          <w:attr w:name="HasSpace" w:val="False"/>
          <w:attr w:name="SourceValue" w:val="10"/>
          <w:attr w:name="UnitName" w:val="m"/>
        </w:smartTagPr>
        <w:r w:rsidRPr="00617952">
          <w:rPr>
            <w:lang w:val="pt-BR"/>
          </w:rPr>
          <w:t>10</w:t>
        </w:r>
        <w:r>
          <w:rPr>
            <w:lang w:val="pt-BR"/>
          </w:rPr>
          <w:t xml:space="preserve"> N</w:t>
        </w:r>
      </w:smartTag>
    </w:p>
    <w:p w:rsidR="00737D39" w:rsidRPr="00107B06" w:rsidRDefault="00737D39" w:rsidP="00107B06">
      <w:pPr>
        <w:rPr>
          <w:color w:val="FF0000"/>
        </w:rPr>
      </w:pPr>
      <w:r w:rsidRPr="00107B06">
        <w:rPr>
          <w:color w:val="FF0000"/>
        </w:rPr>
        <w:t>Expressions in use</w:t>
      </w:r>
    </w:p>
    <w:p w:rsidR="00737D39" w:rsidRDefault="00737D39" w:rsidP="00107B06">
      <w:r w:rsidRPr="00107B06">
        <w:rPr>
          <w:color w:val="FF0000"/>
        </w:rPr>
        <w:t>7</w:t>
      </w:r>
    </w:p>
    <w:p w:rsidR="00737D39" w:rsidRDefault="00737D39" w:rsidP="00107B06">
      <w:r>
        <w:t>1 put down        2 wind up         3 scrape together     4 on the verge of</w:t>
      </w:r>
    </w:p>
    <w:p w:rsidR="00737D39" w:rsidRDefault="00737D39" w:rsidP="00107B06">
      <w:smartTag w:uri="urn:schemas-microsoft-com:office:smarttags" w:element="chmetcnv">
        <w:smartTagPr>
          <w:attr w:name="TCSC" w:val="0"/>
          <w:attr w:name="NumberType" w:val="1"/>
          <w:attr w:name="Negative" w:val="False"/>
          <w:attr w:name="HasSpace" w:val="True"/>
          <w:attr w:name="SourceValue" w:val="5"/>
          <w:attr w:name="UnitName" w:val="in"/>
        </w:smartTagPr>
        <w:r>
          <w:t>5 in</w:t>
        </w:r>
      </w:smartTag>
      <w:r>
        <w:t xml:space="preserve"> all likelihood   6 deteriorate into   7 are in a position     8 gave way to</w:t>
      </w:r>
    </w:p>
    <w:p w:rsidR="00737D39" w:rsidRPr="00107B06" w:rsidRDefault="00737D39" w:rsidP="00107B06">
      <w:pPr>
        <w:rPr>
          <w:color w:val="FF0000"/>
        </w:rPr>
      </w:pPr>
      <w:r w:rsidRPr="00107B06">
        <w:rPr>
          <w:color w:val="FF0000"/>
        </w:rPr>
        <w:t>Translation</w:t>
      </w:r>
    </w:p>
    <w:p w:rsidR="00737D39" w:rsidRDefault="00737D39" w:rsidP="00107B06">
      <w:pPr>
        <w:rPr>
          <w:color w:val="FF0000"/>
        </w:rPr>
      </w:pPr>
      <w:r w:rsidRPr="00107B06">
        <w:rPr>
          <w:color w:val="FF0000"/>
        </w:rPr>
        <w:t>9</w:t>
      </w:r>
    </w:p>
    <w:p w:rsidR="00737D39" w:rsidRPr="006D6F9E" w:rsidRDefault="00737D39" w:rsidP="0084171C">
      <w:pPr>
        <w:ind w:firstLineChars="200" w:firstLine="31680"/>
        <w:rPr>
          <w:rFonts w:ascii="Times New Roman" w:hAnsi="Times New Roman"/>
        </w:rPr>
      </w:pPr>
      <w:r>
        <w:rPr>
          <w:rFonts w:ascii="Times New Roman" w:hAnsi="Times New Roman" w:hint="eastAsia"/>
        </w:rPr>
        <w:t>世界贸易组织成立于</w:t>
      </w:r>
      <w:smartTag w:uri="urn:schemas-microsoft-com:office:smarttags" w:element="chsdate">
        <w:smartTagPr>
          <w:attr w:name="IsROCDate" w:val="False"/>
          <w:attr w:name="IsLunarDate" w:val="False"/>
          <w:attr w:name="Day" w:val="1"/>
          <w:attr w:name="Month" w:val="1"/>
          <w:attr w:name="Year" w:val="1995"/>
        </w:smartTagPr>
        <w:r>
          <w:rPr>
            <w:rFonts w:ascii="Times New Roman" w:hAnsi="Times New Roman"/>
          </w:rPr>
          <w:t>1995</w:t>
        </w:r>
        <w:r>
          <w:rPr>
            <w:rFonts w:ascii="Times New Roman" w:hAnsi="Times New Roman" w:hint="eastAsia"/>
          </w:rPr>
          <w:t>年</w:t>
        </w:r>
        <w:r>
          <w:rPr>
            <w:rFonts w:ascii="Times New Roman" w:hAnsi="Times New Roman"/>
          </w:rPr>
          <w:t>1</w:t>
        </w:r>
        <w:r>
          <w:rPr>
            <w:rFonts w:ascii="Times New Roman" w:hAnsi="Times New Roman" w:hint="eastAsia"/>
          </w:rPr>
          <w:t>月</w:t>
        </w:r>
        <w:r>
          <w:rPr>
            <w:rFonts w:ascii="Times New Roman" w:hAnsi="Times New Roman"/>
          </w:rPr>
          <w:t>1</w:t>
        </w:r>
        <w:r>
          <w:rPr>
            <w:rFonts w:ascii="Times New Roman" w:hAnsi="Times New Roman" w:hint="eastAsia"/>
          </w:rPr>
          <w:t>日</w:t>
        </w:r>
      </w:smartTag>
      <w:r>
        <w:rPr>
          <w:rFonts w:ascii="Times New Roman" w:hAnsi="Times New Roman" w:hint="eastAsia"/>
        </w:rPr>
        <w:t>，旨在监督和促进国际贸易自由化</w:t>
      </w:r>
      <w:r w:rsidRPr="006D6F9E">
        <w:rPr>
          <w:rFonts w:ascii="Times New Roman" w:hAnsi="Times New Roman" w:hint="eastAsia"/>
        </w:rPr>
        <w:t>。</w:t>
      </w:r>
      <w:r>
        <w:rPr>
          <w:rFonts w:ascii="Times New Roman" w:hAnsi="Times New Roman" w:hint="eastAsia"/>
        </w:rPr>
        <w:t>该组织负责对成员国之间的贸易进行调控，为贸易协定的谈判和形成制定框架，并提供争端解决机制以敦促成员国遵守世贸协定，而这些协定皆为各成员国政府的代表所签署并获得其立法机构的批准。每一个申请国加入世贸组织的过程各不相同，加入的条件取决于该国经济发展的阶段和现行贸易体制。中国在</w:t>
      </w:r>
      <w:smartTag w:uri="urn:schemas-microsoft-com:office:smarttags" w:element="chsdate">
        <w:smartTagPr>
          <w:attr w:name="IsROCDate" w:val="False"/>
          <w:attr w:name="IsLunarDate" w:val="False"/>
          <w:attr w:name="Day" w:val="11"/>
          <w:attr w:name="Month" w:val="12"/>
          <w:attr w:name="Year" w:val="2001"/>
        </w:smartTagPr>
        <w:r>
          <w:rPr>
            <w:rFonts w:ascii="Times New Roman" w:hAnsi="Times New Roman"/>
          </w:rPr>
          <w:t>2001</w:t>
        </w:r>
        <w:r>
          <w:rPr>
            <w:rFonts w:ascii="Times New Roman" w:hAnsi="Times New Roman" w:hint="eastAsia"/>
          </w:rPr>
          <w:t>年</w:t>
        </w:r>
        <w:r>
          <w:rPr>
            <w:rFonts w:ascii="Times New Roman" w:hAnsi="Times New Roman"/>
          </w:rPr>
          <w:t>12</w:t>
        </w:r>
        <w:r>
          <w:rPr>
            <w:rFonts w:ascii="Times New Roman" w:hAnsi="Times New Roman" w:hint="eastAsia"/>
          </w:rPr>
          <w:t>月</w:t>
        </w:r>
        <w:r>
          <w:rPr>
            <w:rFonts w:ascii="Times New Roman" w:hAnsi="Times New Roman"/>
          </w:rPr>
          <w:t>11</w:t>
        </w:r>
        <w:r>
          <w:rPr>
            <w:rFonts w:ascii="Times New Roman" w:hAnsi="Times New Roman" w:hint="eastAsia"/>
          </w:rPr>
          <w:t>日</w:t>
        </w:r>
      </w:smartTag>
      <w:r>
        <w:rPr>
          <w:rFonts w:ascii="Times New Roman" w:hAnsi="Times New Roman" w:hint="eastAsia"/>
        </w:rPr>
        <w:t>成为世贸组织成员国，是在经历了漫长的谈判，并按要求对中国经济作出重大改变之后才得以加入的，这也意味着中国经济能更深入地融入到世界经济中。中国加入世贸组织是一项巨大的多边成果，而对中国而言，这也标志着其致力于多边贸易的明确承诺。</w:t>
      </w:r>
    </w:p>
    <w:p w:rsidR="00737D39" w:rsidRPr="006D6F9E" w:rsidRDefault="00737D39" w:rsidP="006D6F9E">
      <w:pPr>
        <w:rPr>
          <w:rFonts w:ascii="Times New Roman" w:hAnsi="Times New Roman"/>
          <w:color w:val="FF0000"/>
        </w:rPr>
      </w:pPr>
      <w:r w:rsidRPr="006D6F9E">
        <w:rPr>
          <w:rFonts w:ascii="Times New Roman" w:hAnsi="Times New Roman"/>
          <w:color w:val="FF0000"/>
        </w:rPr>
        <w:t>10</w:t>
      </w:r>
    </w:p>
    <w:p w:rsidR="00737D39" w:rsidRPr="006D6F9E" w:rsidRDefault="00737D39" w:rsidP="0084171C">
      <w:pPr>
        <w:ind w:firstLineChars="200" w:firstLine="31680"/>
        <w:rPr>
          <w:rFonts w:ascii="Times New Roman" w:hAnsi="Times New Roman"/>
        </w:rPr>
      </w:pPr>
      <w:r>
        <w:rPr>
          <w:rFonts w:ascii="Times New Roman" w:hAnsi="Times New Roman"/>
        </w:rPr>
        <w:t xml:space="preserve">Shanghai Free Trade Zone is a free trade zone in </w:t>
      </w:r>
      <w:smartTag w:uri="urn:schemas-microsoft-com:office:smarttags" w:element="place">
        <w:smartTag w:uri="urn:schemas-microsoft-com:office:smarttags" w:element="City">
          <w:r>
            <w:rPr>
              <w:rFonts w:ascii="Times New Roman" w:hAnsi="Times New Roman"/>
            </w:rPr>
            <w:t>Shanghai</w:t>
          </w:r>
        </w:smartTag>
      </w:smartTag>
      <w:r>
        <w:rPr>
          <w:rFonts w:ascii="Times New Roman" w:hAnsi="Times New Roman"/>
        </w:rPr>
        <w:t xml:space="preserve"> that was launched in 2013 by the Chinese government</w:t>
      </w:r>
      <w:r w:rsidRPr="006D6F9E">
        <w:rPr>
          <w:rFonts w:ascii="Times New Roman" w:hAnsi="Times New Roman"/>
        </w:rPr>
        <w:t>.</w:t>
      </w:r>
      <w:r>
        <w:rPr>
          <w:rFonts w:ascii="Times New Roman" w:hAnsi="Times New Roman"/>
        </w:rPr>
        <w:t xml:space="preserve"> Covering an area of 28.78 square kilometers, Shanghai Free Trade Zone is the first of its kind in </w:t>
      </w:r>
      <w:smartTag w:uri="urn:schemas-microsoft-com:office:smarttags" w:element="place">
        <w:smartTag w:uri="urn:schemas-microsoft-com:office:smarttags" w:element="country-region">
          <w:r>
            <w:rPr>
              <w:rFonts w:ascii="Times New Roman" w:hAnsi="Times New Roman"/>
            </w:rPr>
            <w:t>China</w:t>
          </w:r>
        </w:smartTag>
      </w:smartTag>
      <w:r>
        <w:rPr>
          <w:rFonts w:ascii="Times New Roman" w:hAnsi="Times New Roman"/>
        </w:rPr>
        <w:t>’s mainland, and is regarded as a “testing ground” for a number of economic reforms. The establishment of the free trade zone is a significant measure taken to actively promote the opening-up strategy under the new global economic and trade situation. It undertakes a major task to explore new ways and accumulate new experience for the deepening of reform and opening up in an all-round way. As a pilot project, Shanghai Free Trade Zone will become a “touchstone” for Chinese economy. It will play an active role in deepening reforms and boosting economic vigor.</w:t>
      </w:r>
    </w:p>
    <w:p w:rsidR="00737D39" w:rsidRDefault="00737D39" w:rsidP="00107B06">
      <w:pPr>
        <w:rPr>
          <w:b/>
        </w:rPr>
      </w:pPr>
    </w:p>
    <w:p w:rsidR="00737D39" w:rsidRDefault="00737D39" w:rsidP="00107B06">
      <w:pPr>
        <w:rPr>
          <w:b/>
        </w:rPr>
      </w:pPr>
    </w:p>
    <w:p w:rsidR="00737D39" w:rsidRPr="00617952" w:rsidRDefault="00737D39" w:rsidP="00107B06">
      <w:pPr>
        <w:rPr>
          <w:b/>
        </w:rPr>
      </w:pPr>
      <w:r w:rsidRPr="00617952">
        <w:rPr>
          <w:b/>
        </w:rPr>
        <w:t>S</w:t>
      </w:r>
      <w:r>
        <w:rPr>
          <w:b/>
        </w:rPr>
        <w:t>ection</w:t>
      </w:r>
      <w:r w:rsidRPr="00617952">
        <w:rPr>
          <w:b/>
        </w:rPr>
        <w:t xml:space="preserve"> B</w:t>
      </w:r>
    </w:p>
    <w:p w:rsidR="00737D39" w:rsidRDefault="00737D39" w:rsidP="00107B06">
      <w:r w:rsidRPr="006D6F9E">
        <w:rPr>
          <w:color w:val="FF0000"/>
        </w:rPr>
        <w:t>2</w:t>
      </w:r>
    </w:p>
    <w:p w:rsidR="00737D39" w:rsidRDefault="00737D39" w:rsidP="00107B06">
      <w:smartTag w:uri="urn:schemas-microsoft-com:office:smarttags" w:element="chmetcnv">
        <w:smartTagPr>
          <w:attr w:name="TCSC" w:val="0"/>
          <w:attr w:name="NumberType" w:val="1"/>
          <w:attr w:name="Negative" w:val="False"/>
          <w:attr w:name="HasSpace" w:val="False"/>
          <w:attr w:name="SourceValue" w:val="1"/>
          <w:attr w:name="UnitName" w:val="C"/>
        </w:smartTagPr>
        <w:r>
          <w:t>1 A</w:t>
        </w:r>
      </w:smartTag>
      <w:r>
        <w:t xml:space="preserve">  </w:t>
      </w:r>
      <w:smartTag w:uri="urn:schemas-microsoft-com:office:smarttags" w:element="chmetcnv">
        <w:smartTagPr>
          <w:attr w:name="TCSC" w:val="0"/>
          <w:attr w:name="NumberType" w:val="1"/>
          <w:attr w:name="Negative" w:val="False"/>
          <w:attr w:name="HasSpace" w:val="True"/>
          <w:attr w:name="SourceValue" w:val="2"/>
          <w:attr w:name="UnitName" w:val="a"/>
        </w:smartTagPr>
        <w:r>
          <w:t>2 A</w:t>
        </w:r>
      </w:smartTag>
      <w:r>
        <w:t xml:space="preserve">  </w:t>
      </w:r>
      <w:smartTag w:uri="urn:schemas-microsoft-com:office:smarttags" w:element="chmetcnv">
        <w:smartTagPr>
          <w:attr w:name="TCSC" w:val="0"/>
          <w:attr w:name="NumberType" w:val="1"/>
          <w:attr w:name="Negative" w:val="False"/>
          <w:attr w:name="HasSpace" w:val="True"/>
          <w:attr w:name="SourceValue" w:val="3"/>
          <w:attr w:name="UnitName" w:val="C"/>
        </w:smartTagPr>
        <w:r>
          <w:t>3 C</w:t>
        </w:r>
      </w:smartTag>
      <w:r>
        <w:t xml:space="preserve">  </w:t>
      </w:r>
      <w:smartTag w:uri="urn:schemas-microsoft-com:office:smarttags" w:element="chmetcnv">
        <w:smartTagPr>
          <w:attr w:name="TCSC" w:val="0"/>
          <w:attr w:name="NumberType" w:val="1"/>
          <w:attr w:name="Negative" w:val="False"/>
          <w:attr w:name="HasSpace" w:val="False"/>
          <w:attr w:name="SourceValue" w:val="4"/>
          <w:attr w:name="UnitName" w:val="a"/>
        </w:smartTagPr>
        <w:r>
          <w:t>4 C</w:t>
        </w:r>
      </w:smartTag>
      <w:r>
        <w:t xml:space="preserve">  5 D  6 B  </w:t>
      </w:r>
      <w:smartTag w:uri="urn:schemas-microsoft-com:office:smarttags" w:element="chmetcnv">
        <w:smartTagPr>
          <w:attr w:name="TCSC" w:val="0"/>
          <w:attr w:name="NumberType" w:val="1"/>
          <w:attr w:name="Negative" w:val="False"/>
          <w:attr w:name="HasSpace" w:val="True"/>
          <w:attr w:name="SourceValue" w:val="7"/>
          <w:attr w:name="UnitName" w:val="a"/>
        </w:smartTagPr>
        <w:r>
          <w:t>7 A</w:t>
        </w:r>
      </w:smartTag>
      <w:r>
        <w:t xml:space="preserve">  </w:t>
      </w:r>
      <w:smartTag w:uri="urn:schemas-microsoft-com:office:smarttags" w:element="chmetcnv">
        <w:smartTagPr>
          <w:attr w:name="TCSC" w:val="0"/>
          <w:attr w:name="NumberType" w:val="1"/>
          <w:attr w:name="Negative" w:val="False"/>
          <w:attr w:name="HasSpace" w:val="False"/>
          <w:attr w:name="SourceValue" w:val="8"/>
          <w:attr w:name="UnitName" w:val="a"/>
        </w:smartTagPr>
        <w:r>
          <w:t>8 D</w:t>
        </w:r>
      </w:smartTag>
    </w:p>
    <w:p w:rsidR="00737D39" w:rsidRDefault="00737D39" w:rsidP="00107B06">
      <w:pPr>
        <w:rPr>
          <w:color w:val="FF0000"/>
        </w:rPr>
      </w:pPr>
      <w:r>
        <w:rPr>
          <w:color w:val="FF0000"/>
        </w:rPr>
        <w:t>3 (Open)</w:t>
      </w:r>
    </w:p>
    <w:p w:rsidR="00737D39" w:rsidRPr="006D6F9E" w:rsidRDefault="00737D39" w:rsidP="00107B06">
      <w:pPr>
        <w:rPr>
          <w:color w:val="FF0000"/>
        </w:rPr>
      </w:pPr>
      <w:r w:rsidRPr="006D6F9E">
        <w:rPr>
          <w:color w:val="FF0000"/>
        </w:rPr>
        <w:t>Words in use</w:t>
      </w:r>
    </w:p>
    <w:p w:rsidR="00737D39" w:rsidRPr="006D6F9E" w:rsidRDefault="00737D39" w:rsidP="00107B06">
      <w:pPr>
        <w:rPr>
          <w:color w:val="FF0000"/>
        </w:rPr>
      </w:pPr>
      <w:r w:rsidRPr="006D6F9E">
        <w:rPr>
          <w:color w:val="FF0000"/>
        </w:rPr>
        <w:t>4</w:t>
      </w:r>
    </w:p>
    <w:p w:rsidR="00737D39" w:rsidRDefault="00737D39" w:rsidP="00107B06">
      <w:r>
        <w:t xml:space="preserve">1 amplifying    2 assimilate    3 intrinsic    4 entail   5 commodity </w:t>
      </w:r>
    </w:p>
    <w:p w:rsidR="00737D39" w:rsidRDefault="00737D39" w:rsidP="00107B06">
      <w:r>
        <w:t>6 mentality     7 envisage     8 allocated   9 equity  10 ambiguous</w:t>
      </w:r>
    </w:p>
    <w:p w:rsidR="00737D39" w:rsidRPr="006D6F9E" w:rsidRDefault="00737D39" w:rsidP="00107B06">
      <w:pPr>
        <w:rPr>
          <w:color w:val="FF0000"/>
        </w:rPr>
      </w:pPr>
      <w:r w:rsidRPr="006D6F9E">
        <w:rPr>
          <w:color w:val="FF0000"/>
        </w:rPr>
        <w:t>Expressions in use</w:t>
      </w:r>
    </w:p>
    <w:p w:rsidR="00737D39" w:rsidRPr="006D6F9E" w:rsidRDefault="00737D39" w:rsidP="00107B06">
      <w:pPr>
        <w:rPr>
          <w:color w:val="FF0000"/>
        </w:rPr>
      </w:pPr>
      <w:r w:rsidRPr="006D6F9E">
        <w:rPr>
          <w:color w:val="FF0000"/>
        </w:rPr>
        <w:t>5</w:t>
      </w:r>
    </w:p>
    <w:p w:rsidR="00737D39" w:rsidRDefault="00737D39" w:rsidP="00107B06">
      <w:r>
        <w:t xml:space="preserve">l in   2 on   </w:t>
      </w:r>
      <w:smartTag w:uri="urn:schemas-microsoft-com:office:smarttags" w:element="chmetcnv">
        <w:smartTagPr>
          <w:attr w:name="TCSC" w:val="0"/>
          <w:attr w:name="NumberType" w:val="1"/>
          <w:attr w:name="Negative" w:val="False"/>
          <w:attr w:name="HasSpace" w:val="True"/>
          <w:attr w:name="SourceValue" w:val="3"/>
          <w:attr w:name="UnitName" w:val="in"/>
        </w:smartTagPr>
        <w:r>
          <w:t>3 in</w:t>
        </w:r>
      </w:smartTag>
      <w:r>
        <w:t xml:space="preserve">   </w:t>
      </w:r>
      <w:smartTag w:uri="urn:schemas-microsoft-com:office:smarttags" w:element="chmetcnv">
        <w:smartTagPr>
          <w:attr w:name="TCSC" w:val="0"/>
          <w:attr w:name="NumberType" w:val="1"/>
          <w:attr w:name="Negative" w:val="False"/>
          <w:attr w:name="HasSpace" w:val="True"/>
          <w:attr w:name="SourceValue" w:val="4"/>
          <w:attr w:name="UnitName" w:val="in"/>
        </w:smartTagPr>
        <w:r>
          <w:t>4 in</w:t>
        </w:r>
      </w:smartTag>
      <w:r>
        <w:t xml:space="preserve">    5 into   6 off   </w:t>
      </w:r>
      <w:smartTag w:uri="urn:schemas-microsoft-com:office:smarttags" w:element="chmetcnv">
        <w:smartTagPr>
          <w:attr w:name="TCSC" w:val="0"/>
          <w:attr w:name="NumberType" w:val="1"/>
          <w:attr w:name="Negative" w:val="False"/>
          <w:attr w:name="HasSpace" w:val="True"/>
          <w:attr w:name="SourceValue" w:val="7"/>
          <w:attr w:name="UnitName" w:val="in"/>
        </w:smartTagPr>
        <w:r>
          <w:t>7 in</w:t>
        </w:r>
      </w:smartTag>
      <w:r>
        <w:t xml:space="preserve">   8 to</w:t>
      </w:r>
    </w:p>
    <w:p w:rsidR="00737D39" w:rsidRPr="006D6F9E" w:rsidRDefault="00737D39" w:rsidP="00107B06">
      <w:pPr>
        <w:rPr>
          <w:color w:val="FF0000"/>
        </w:rPr>
      </w:pPr>
      <w:r w:rsidRPr="006D6F9E">
        <w:rPr>
          <w:color w:val="FF0000"/>
        </w:rPr>
        <w:t>Sentence structure</w:t>
      </w:r>
    </w:p>
    <w:p w:rsidR="00737D39" w:rsidRDefault="00737D39" w:rsidP="00107B06">
      <w:pPr>
        <w:rPr>
          <w:color w:val="FF0000"/>
        </w:rPr>
      </w:pPr>
      <w:r>
        <w:rPr>
          <w:color w:val="FF0000"/>
        </w:rPr>
        <w:t>6</w:t>
      </w:r>
    </w:p>
    <w:p w:rsidR="00737D39" w:rsidRPr="006D6F9E" w:rsidRDefault="00737D39" w:rsidP="006D6F9E">
      <w:r>
        <w:t>1 What if it rained and then froze all through those months?</w:t>
      </w:r>
    </w:p>
    <w:p w:rsidR="00737D39" w:rsidRPr="006D6F9E" w:rsidRDefault="00737D39" w:rsidP="006D6F9E">
      <w:r>
        <w:t>2 What if all children were kind to animals?</w:t>
      </w:r>
    </w:p>
    <w:p w:rsidR="00737D39" w:rsidRPr="006D6F9E" w:rsidRDefault="00737D39" w:rsidP="006D6F9E">
      <w:r w:rsidRPr="006D6F9E">
        <w:t xml:space="preserve">3 </w:t>
      </w:r>
      <w:r>
        <w:t>What if a major earthquake hit the Seatle area?</w:t>
      </w:r>
    </w:p>
    <w:p w:rsidR="00737D39" w:rsidRPr="006D6F9E" w:rsidRDefault="00737D39" w:rsidP="006D6F9E">
      <w:pPr>
        <w:rPr>
          <w:color w:val="FF0000"/>
        </w:rPr>
      </w:pPr>
      <w:r w:rsidRPr="006D6F9E">
        <w:rPr>
          <w:color w:val="FF0000"/>
        </w:rPr>
        <w:t>7</w:t>
      </w:r>
    </w:p>
    <w:p w:rsidR="00737D39" w:rsidRPr="006D6F9E" w:rsidRDefault="00737D39" w:rsidP="006D6F9E">
      <w:r w:rsidRPr="006D6F9E">
        <w:t xml:space="preserve">1 </w:t>
      </w:r>
      <w:r>
        <w:t>so we ended up seeing a different one</w:t>
      </w:r>
    </w:p>
    <w:p w:rsidR="00737D39" w:rsidRPr="006D6F9E" w:rsidRDefault="00737D39" w:rsidP="006D6F9E">
      <w:r w:rsidRPr="006D6F9E">
        <w:t xml:space="preserve">2 </w:t>
      </w:r>
      <w:r>
        <w:t>you might end up getting something you don’t want</w:t>
      </w:r>
    </w:p>
    <w:p w:rsidR="00737D39" w:rsidRPr="006D6F9E" w:rsidRDefault="00737D39" w:rsidP="006D6F9E">
      <w:r w:rsidRPr="006D6F9E">
        <w:t xml:space="preserve">3 </w:t>
      </w:r>
      <w:r>
        <w:t>but who knew it would end up being a career?</w:t>
      </w:r>
    </w:p>
    <w:p w:rsidR="00737D39" w:rsidRPr="006D6F9E" w:rsidRDefault="00737D39" w:rsidP="006D6F9E">
      <w:pPr>
        <w:rPr>
          <w:color w:val="FF0000"/>
        </w:rPr>
      </w:pPr>
      <w:r w:rsidRPr="006D6F9E">
        <w:rPr>
          <w:color w:val="FF0000"/>
        </w:rPr>
        <w:t>Collocation</w:t>
      </w:r>
    </w:p>
    <w:p w:rsidR="00737D39" w:rsidRPr="006D6F9E" w:rsidRDefault="00737D39" w:rsidP="006D6F9E">
      <w:r w:rsidRPr="006D6F9E">
        <w:rPr>
          <w:color w:val="FF0000"/>
        </w:rPr>
        <w:t>Warm-up</w:t>
      </w:r>
    </w:p>
    <w:p w:rsidR="00737D39" w:rsidRDefault="00737D39" w:rsidP="006D6F9E">
      <w:r>
        <w:t>1 constant harassment</w:t>
      </w:r>
      <w:r w:rsidRPr="006D6F9E">
        <w:t xml:space="preserve"> </w:t>
      </w:r>
      <w:r>
        <w:t xml:space="preserve">  </w:t>
      </w:r>
      <w:r w:rsidRPr="006D6F9E">
        <w:t xml:space="preserve">2 </w:t>
      </w:r>
      <w:r>
        <w:t>employment spectrum</w:t>
      </w:r>
      <w:r w:rsidRPr="006D6F9E">
        <w:t xml:space="preserve"> </w:t>
      </w:r>
      <w:r>
        <w:t xml:space="preserve">  </w:t>
      </w:r>
      <w:r w:rsidRPr="006D6F9E">
        <w:t xml:space="preserve">3 </w:t>
      </w:r>
      <w:r>
        <w:t>unsure futures</w:t>
      </w:r>
    </w:p>
    <w:p w:rsidR="00737D39" w:rsidRPr="006D6F9E" w:rsidRDefault="00737D39" w:rsidP="006D6F9E">
      <w:r w:rsidRPr="006D6F9E">
        <w:t xml:space="preserve">4 </w:t>
      </w:r>
      <w:r>
        <w:t xml:space="preserve">fall sharply           </w:t>
      </w:r>
      <w:r w:rsidRPr="006D6F9E">
        <w:t xml:space="preserve">5 </w:t>
      </w:r>
      <w:r>
        <w:t xml:space="preserve">further increases        </w:t>
      </w:r>
      <w:r w:rsidRPr="006D6F9E">
        <w:t xml:space="preserve">6 </w:t>
      </w:r>
      <w:r>
        <w:t>profound grief</w:t>
      </w:r>
    </w:p>
    <w:p w:rsidR="00737D39" w:rsidRPr="006D6F9E" w:rsidRDefault="00737D39" w:rsidP="006D6F9E">
      <w:pPr>
        <w:rPr>
          <w:color w:val="FF0000"/>
        </w:rPr>
      </w:pPr>
      <w:r w:rsidRPr="006D6F9E">
        <w:rPr>
          <w:color w:val="FF0000"/>
        </w:rPr>
        <w:t>8</w:t>
      </w:r>
    </w:p>
    <w:p w:rsidR="00737D39" w:rsidRDefault="00737D39" w:rsidP="006D6F9E">
      <w:r w:rsidRPr="006D6F9E">
        <w:t xml:space="preserve">1 </w:t>
      </w:r>
      <w:r>
        <w:t>falling sharply</w:t>
      </w:r>
      <w:r w:rsidRPr="006D6F9E">
        <w:t xml:space="preserve"> </w:t>
      </w:r>
      <w:r>
        <w:t xml:space="preserve">       </w:t>
      </w:r>
      <w:r w:rsidRPr="006D6F9E">
        <w:t xml:space="preserve">2 </w:t>
      </w:r>
      <w:r>
        <w:t xml:space="preserve">unimaginable situation    </w:t>
      </w:r>
      <w:r w:rsidRPr="006D6F9E">
        <w:t xml:space="preserve"> 3 </w:t>
      </w:r>
      <w:r>
        <w:t>economic slump</w:t>
      </w:r>
      <w:r w:rsidRPr="006D6F9E">
        <w:t xml:space="preserve"> </w:t>
      </w:r>
      <w:r>
        <w:t xml:space="preserve"> </w:t>
      </w:r>
    </w:p>
    <w:p w:rsidR="00737D39" w:rsidRDefault="00737D39" w:rsidP="006D6F9E">
      <w:r w:rsidRPr="006D6F9E">
        <w:t>4 t</w:t>
      </w:r>
      <w:r>
        <w:t xml:space="preserve">enant eviction       </w:t>
      </w:r>
      <w:r w:rsidRPr="006D6F9E">
        <w:t xml:space="preserve">5 </w:t>
      </w:r>
      <w:r>
        <w:t>purchasing power</w:t>
      </w:r>
      <w:r w:rsidRPr="006D6F9E">
        <w:t xml:space="preserve"> </w:t>
      </w:r>
      <w:r>
        <w:t xml:space="preserve">        </w:t>
      </w:r>
      <w:r w:rsidRPr="006D6F9E">
        <w:t xml:space="preserve">6 </w:t>
      </w:r>
      <w:r>
        <w:t>further increases</w:t>
      </w:r>
    </w:p>
    <w:p w:rsidR="00737D39" w:rsidRDefault="00737D39" w:rsidP="006D6F9E">
      <w:r w:rsidRPr="006D6F9E">
        <w:t xml:space="preserve">7 </w:t>
      </w:r>
      <w:r>
        <w:t xml:space="preserve">stock market crash    </w:t>
      </w:r>
      <w:r w:rsidRPr="006D6F9E">
        <w:t xml:space="preserve">8 </w:t>
      </w:r>
      <w:r>
        <w:t xml:space="preserve">sinking finances           </w:t>
      </w:r>
      <w:r w:rsidRPr="006D6F9E">
        <w:t xml:space="preserve">9 </w:t>
      </w:r>
      <w:r>
        <w:t>negative equity</w:t>
      </w:r>
    </w:p>
    <w:p w:rsidR="00737D39" w:rsidRPr="006D6F9E" w:rsidRDefault="00737D39" w:rsidP="006D6F9E">
      <w:r w:rsidRPr="006D6F9E">
        <w:t>10</w:t>
      </w:r>
      <w:r>
        <w:t xml:space="preserve"> daily stress      </w:t>
      </w:r>
      <w:r w:rsidRPr="006D6F9E">
        <w:t xml:space="preserve">  11 </w:t>
      </w:r>
      <w:r>
        <w:t>long-term unemployment</w:t>
      </w:r>
      <w:r w:rsidRPr="006D6F9E">
        <w:t xml:space="preserve"> </w:t>
      </w:r>
      <w:r>
        <w:t xml:space="preserve">  </w:t>
      </w:r>
      <w:r w:rsidRPr="006D6F9E">
        <w:t xml:space="preserve">12 </w:t>
      </w:r>
      <w:r>
        <w:t>employment spectrum</w:t>
      </w:r>
    </w:p>
    <w:sectPr w:rsidR="00737D39" w:rsidRPr="006D6F9E" w:rsidSect="004514AC">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07B06"/>
    <w:rsid w:val="00007AA3"/>
    <w:rsid w:val="00045E37"/>
    <w:rsid w:val="00107B06"/>
    <w:rsid w:val="0024798F"/>
    <w:rsid w:val="002D039A"/>
    <w:rsid w:val="00375458"/>
    <w:rsid w:val="00414440"/>
    <w:rsid w:val="004203A7"/>
    <w:rsid w:val="004514AC"/>
    <w:rsid w:val="004D348E"/>
    <w:rsid w:val="004F5DBB"/>
    <w:rsid w:val="00546813"/>
    <w:rsid w:val="005E6065"/>
    <w:rsid w:val="00617952"/>
    <w:rsid w:val="00654259"/>
    <w:rsid w:val="006D6F9E"/>
    <w:rsid w:val="0070169C"/>
    <w:rsid w:val="00737D39"/>
    <w:rsid w:val="0084171C"/>
    <w:rsid w:val="009452ED"/>
    <w:rsid w:val="009E0C23"/>
    <w:rsid w:val="00A11A24"/>
    <w:rsid w:val="00AA33E8"/>
    <w:rsid w:val="00AC1089"/>
    <w:rsid w:val="00B8391D"/>
    <w:rsid w:val="00C4258E"/>
    <w:rsid w:val="00D1287D"/>
    <w:rsid w:val="00D320CE"/>
    <w:rsid w:val="00D72FED"/>
    <w:rsid w:val="00E71A3F"/>
    <w:rsid w:val="00F074DE"/>
    <w:rsid w:val="00F3619B"/>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martTagType w:namespaceuri="urn:schemas-microsoft-com:office:smarttags" w:name="City"/>
  <w:smartTagType w:namespaceuri="urn:schemas-microsoft-com:office:smarttags" w:name="chsdate"/>
  <w:smartTagType w:namespaceuri="urn:schemas-microsoft-com:office:smarttags" w:name="chmetcnv"/>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14AC"/>
    <w:pPr>
      <w:widowControl w:val="0"/>
      <w:jc w:val="both"/>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70</TotalTime>
  <Pages>2</Pages>
  <Words>479</Words>
  <Characters>2733</Characters>
  <Application>Microsoft Office Outlook</Application>
  <DocSecurity>0</DocSecurity>
  <Lines>0</Lines>
  <Paragraphs>0</Paragraphs>
  <ScaleCrop>false</ScaleCrop>
  <Company>微软中国</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Unit 5 When Work Is A Pleasure</dc:title>
  <dc:subject/>
  <dc:creator>nxf</dc:creator>
  <cp:keywords/>
  <dc:description/>
  <cp:lastModifiedBy>a</cp:lastModifiedBy>
  <cp:revision>16</cp:revision>
  <dcterms:created xsi:type="dcterms:W3CDTF">2016-11-24T12:41:00Z</dcterms:created>
  <dcterms:modified xsi:type="dcterms:W3CDTF">2016-11-24T13:51:00Z</dcterms:modified>
</cp:coreProperties>
</file>